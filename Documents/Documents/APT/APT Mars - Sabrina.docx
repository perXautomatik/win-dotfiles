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7CB" w:rsidRDefault="00834DB0" w:rsidP="005B07CB">
      <w:pPr>
        <w:pStyle w:val="RGrubrikutanfrinnehllsfrteckning"/>
        <w:rPr>
          <w:rFonts w:ascii="Garamond" w:hAnsi="Garamond"/>
          <w:color w:val="auto"/>
        </w:rPr>
      </w:pPr>
      <w:r>
        <w:t>APT</w:t>
      </w:r>
    </w:p>
    <w:p w:rsidR="005B07CB" w:rsidRDefault="005B07CB" w:rsidP="005B07CB">
      <w:pPr>
        <w:pStyle w:val="RGrubrik4"/>
        <w:rPr>
          <w:rFonts w:ascii="Garamond" w:hAnsi="Garamond" w:cs="Times New Roman"/>
          <w:b/>
          <w:color w:val="auto"/>
        </w:rPr>
      </w:pPr>
    </w:p>
    <w:p w:rsidR="005B07CB" w:rsidRDefault="005B07CB" w:rsidP="004B2E61">
      <w:pPr>
        <w:pStyle w:val="Innehllsfrteckningsrubrik"/>
        <w:rPr>
          <w:rFonts w:ascii="Garamond" w:hAnsi="Garamond" w:cs="Times New Roman"/>
          <w:b w:val="0"/>
          <w:color w:val="auto"/>
        </w:rPr>
      </w:pPr>
    </w:p>
    <w:sdt>
      <w:sdtPr>
        <w:rPr>
          <w:rFonts w:ascii="Garamond" w:hAnsi="Garamond" w:cs="Times New Roman"/>
          <w:b w:val="0"/>
          <w:color w:val="auto"/>
        </w:rPr>
        <w:id w:val="12545757"/>
        <w:docPartObj>
          <w:docPartGallery w:val="Table of Contents"/>
          <w:docPartUnique/>
        </w:docPartObj>
      </w:sdtPr>
      <w:sdtEndPr/>
      <w:sdtContent>
        <w:p w:rsidR="003D3DBA" w:rsidRDefault="004B2E61" w:rsidP="004B2E61">
          <w:pPr>
            <w:pStyle w:val="Innehllsfrteckningsrubrik"/>
            <w:rPr>
              <w:noProof/>
            </w:rPr>
          </w:pPr>
          <w:r>
            <w:t>Innehåll</w:t>
          </w:r>
          <w:r w:rsidR="005D1F1F">
            <w:rPr>
              <w:noProof/>
              <w:sz w:val="20"/>
              <w:szCs w:val="20"/>
            </w:rPr>
            <w:fldChar w:fldCharType="begin"/>
          </w:r>
          <w:r>
            <w:instrText xml:space="preserve"> TOC \o "1-3" \h \z \u </w:instrText>
          </w:r>
          <w:r w:rsidR="005D1F1F">
            <w:rPr>
              <w:noProof/>
              <w:sz w:val="20"/>
              <w:szCs w:val="20"/>
            </w:rPr>
            <w:fldChar w:fldCharType="separate"/>
          </w:r>
        </w:p>
        <w:p w:rsidR="003D3DBA" w:rsidRDefault="008C069D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2" w:history="1">
            <w:r w:rsidR="003D3DBA" w:rsidRPr="006655A2">
              <w:rPr>
                <w:rStyle w:val="Hyperlnk"/>
              </w:rPr>
              <w:t>1. Dagordning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_Toc431898062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8C069D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3" w:history="1">
            <w:r w:rsidR="003D3DBA" w:rsidRPr="006655A2">
              <w:rPr>
                <w:rStyle w:val="Hyperlnk"/>
              </w:rPr>
              <w:t>2. Föregående protokoll/anteckningar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_Toc431898063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8C069D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4" w:history="1">
            <w:r w:rsidR="003D3DBA" w:rsidRPr="006655A2">
              <w:rPr>
                <w:rStyle w:val="Hyperlnk"/>
              </w:rPr>
              <w:t>3. Information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_Toc431898064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8C069D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5" w:history="1">
            <w:r w:rsidR="003D3DBA" w:rsidRPr="006655A2">
              <w:rPr>
                <w:rStyle w:val="Hyperlnk"/>
              </w:rPr>
              <w:t>4. Arbetsmiljö och verksamhet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_Toc431898065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8C069D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6" w:history="1">
            <w:r w:rsidR="003D3DBA" w:rsidRPr="006655A2">
              <w:rPr>
                <w:rStyle w:val="Hyperlnk"/>
              </w:rPr>
              <w:t>5. Beslutspunkter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_Toc431898066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8C069D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7" w:history="1">
            <w:r w:rsidR="003D3DBA" w:rsidRPr="006655A2">
              <w:rPr>
                <w:rStyle w:val="Hyperlnk"/>
              </w:rPr>
              <w:t>6. Övriga frågor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_Toc431898067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3D3DBA" w:rsidRDefault="008C069D">
          <w:pPr>
            <w:pStyle w:val="Innehll3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431898068" w:history="1">
            <w:r w:rsidR="003D3DBA" w:rsidRPr="006655A2">
              <w:rPr>
                <w:rStyle w:val="Hyperlnk"/>
              </w:rPr>
              <w:t>7. Nästa möte</w:t>
            </w:r>
            <w:r w:rsidR="003D3DBA">
              <w:rPr>
                <w:webHidden/>
              </w:rPr>
              <w:tab/>
            </w:r>
            <w:r w:rsidR="005D1F1F">
              <w:rPr>
                <w:webHidden/>
              </w:rPr>
              <w:fldChar w:fldCharType="begin"/>
            </w:r>
            <w:r w:rsidR="003D3DBA">
              <w:rPr>
                <w:webHidden/>
              </w:rPr>
              <w:instrText xml:space="preserve"> PAGEREF _Toc431898068 \h </w:instrText>
            </w:r>
            <w:r w:rsidR="005D1F1F">
              <w:rPr>
                <w:webHidden/>
              </w:rPr>
            </w:r>
            <w:r w:rsidR="005D1F1F">
              <w:rPr>
                <w:webHidden/>
              </w:rPr>
              <w:fldChar w:fldCharType="separate"/>
            </w:r>
            <w:r w:rsidR="003D3DBA">
              <w:rPr>
                <w:webHidden/>
              </w:rPr>
              <w:t>1</w:t>
            </w:r>
            <w:r w:rsidR="005D1F1F">
              <w:rPr>
                <w:webHidden/>
              </w:rPr>
              <w:fldChar w:fldCharType="end"/>
            </w:r>
          </w:hyperlink>
        </w:p>
        <w:p w:rsidR="004655BA" w:rsidRDefault="005D1F1F" w:rsidP="0094269A">
          <w:r>
            <w:fldChar w:fldCharType="end"/>
          </w:r>
        </w:p>
      </w:sdtContent>
    </w:sdt>
    <w:tbl>
      <w:tblPr>
        <w:tblW w:w="8959" w:type="dxa"/>
        <w:tblInd w:w="7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left w:w="70" w:type="dxa"/>
          <w:bottom w:w="28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308"/>
        <w:gridCol w:w="2976"/>
        <w:gridCol w:w="308"/>
        <w:gridCol w:w="3032"/>
      </w:tblGrid>
      <w:tr w:rsidR="004B2E61" w:rsidRPr="00072606" w:rsidTr="00216253">
        <w:trPr>
          <w:trHeight w:val="170"/>
        </w:trPr>
        <w:tc>
          <w:tcPr>
            <w:tcW w:w="8959" w:type="dxa"/>
            <w:gridSpan w:val="5"/>
            <w:shd w:val="clear" w:color="auto" w:fill="F2F2F2" w:themeFill="background1" w:themeFillShade="F2"/>
          </w:tcPr>
          <w:p w:rsidR="004B2E61" w:rsidRPr="009525DA" w:rsidRDefault="008E2616" w:rsidP="00216253">
            <w:pPr>
              <w:pStyle w:val="RGtabelltext"/>
              <w:spacing w:after="100" w:afterAutospacing="1"/>
            </w:pPr>
            <w:r>
              <w:t>Mötesd</w:t>
            </w:r>
            <w:r w:rsidRPr="003379E9">
              <w:t>atum:</w:t>
            </w:r>
            <w:r>
              <w:t xml:space="preserve"> </w:t>
            </w:r>
            <w:r w:rsidRPr="005553C4">
              <w:t>&lt;Metadata::Mötesdatum&gt;</w:t>
            </w:r>
          </w:p>
        </w:tc>
      </w:tr>
      <w:tr w:rsidR="004B2E61" w:rsidRPr="00C546D1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 w:val="restart"/>
            <w:tcMar>
              <w:top w:w="28" w:type="dxa"/>
              <w:bottom w:w="28" w:type="dxa"/>
            </w:tcMar>
          </w:tcPr>
          <w:p w:rsidR="004B2E61" w:rsidRPr="009525DA" w:rsidRDefault="004B2E61" w:rsidP="00216253">
            <w:pPr>
              <w:pStyle w:val="RGtabellrubrik"/>
            </w:pPr>
            <w:r w:rsidRPr="009525DA">
              <w:t>Närvarande</w:t>
            </w:r>
          </w:p>
          <w:p w:rsidR="004B2E61" w:rsidRDefault="004B2E61" w:rsidP="00216253">
            <w:pPr>
              <w:pStyle w:val="RGtabelltext"/>
            </w:pPr>
            <w:r w:rsidRPr="009525DA">
              <w:t>(Markerad med x)</w:t>
            </w:r>
          </w:p>
          <w:p w:rsidR="004B2E61" w:rsidRDefault="004B2E61" w:rsidP="00216253">
            <w:pPr>
              <w:pStyle w:val="RGtabelltext"/>
            </w:pPr>
          </w:p>
          <w:p w:rsidR="004B2E61" w:rsidRPr="009525DA" w:rsidRDefault="004B2E61" w:rsidP="00216253">
            <w:pPr>
              <w:pStyle w:val="RGtabellrubrik"/>
            </w:pPr>
            <w:r w:rsidRPr="009525DA">
              <w:t>Frånvarande</w:t>
            </w:r>
          </w:p>
          <w:p w:rsidR="004B2E61" w:rsidRDefault="004B2E61" w:rsidP="00216253">
            <w:pPr>
              <w:pStyle w:val="RGtabelltext"/>
            </w:pPr>
            <w:r>
              <w:t>(U</w:t>
            </w:r>
            <w:r w:rsidRPr="009525DA">
              <w:t>tan x)</w:t>
            </w: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Borders>
              <w:bottom w:val="single" w:sz="4" w:space="0" w:color="BFBFBF" w:themeColor="background1" w:themeShade="BF"/>
            </w:tcBorders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Borders>
              <w:bottom w:val="single" w:sz="4" w:space="0" w:color="BFBFBF" w:themeColor="background1" w:themeShade="BF"/>
            </w:tcBorders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Borders>
              <w:bottom w:val="single" w:sz="4" w:space="0" w:color="BFBFBF" w:themeColor="background1" w:themeShade="BF"/>
            </w:tcBorders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C546D1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5B1E92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B731AE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C546D1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B731AE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C546D1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C546D1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B731AE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C546D1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B731AE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  <w:tr w:rsidR="004B2E61" w:rsidRPr="00C546D1" w:rsidTr="00216253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335" w:type="dxa"/>
            <w:vMerge/>
            <w:tcMar>
              <w:top w:w="28" w:type="dxa"/>
              <w:bottom w:w="28" w:type="dxa"/>
            </w:tcMar>
          </w:tcPr>
          <w:p w:rsidR="004B2E61" w:rsidRPr="00A15C8D" w:rsidRDefault="004B2E61" w:rsidP="00216253">
            <w:pPr>
              <w:pStyle w:val="RGtabell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2976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  <w:tc>
          <w:tcPr>
            <w:tcW w:w="308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tabelltext"/>
            </w:pPr>
            <w:r w:rsidRPr="002B4F48">
              <w:t>x</w:t>
            </w:r>
          </w:p>
        </w:tc>
        <w:tc>
          <w:tcPr>
            <w:tcW w:w="3032" w:type="dxa"/>
            <w:tcMar>
              <w:top w:w="28" w:type="dxa"/>
              <w:bottom w:w="28" w:type="dxa"/>
            </w:tcMar>
            <w:vAlign w:val="center"/>
          </w:tcPr>
          <w:p w:rsidR="004B2E61" w:rsidRPr="002B4F48" w:rsidRDefault="004B2E61" w:rsidP="00216253">
            <w:pPr>
              <w:pStyle w:val="RGfaktatext"/>
            </w:pPr>
          </w:p>
        </w:tc>
      </w:tr>
    </w:tbl>
    <w:p w:rsidR="004B2E61" w:rsidRDefault="004B2E61" w:rsidP="004655BA">
      <w:pPr>
        <w:pStyle w:val="RGrubrik3"/>
      </w:pPr>
    </w:p>
    <w:p w:rsidR="004655BA" w:rsidRDefault="008C069D" w:rsidP="00177E69">
      <w:pPr>
        <w:pStyle w:val="RGrubrik3"/>
      </w:pPr>
      <w:hyperlink w:anchor="_Toc389642006" w:history="1">
        <w:bookmarkStart w:id="0" w:name="_Toc431898062"/>
        <w:r w:rsidR="00177E69">
          <w:rPr>
            <w:rStyle w:val="Hyperlnk"/>
          </w:rPr>
          <w:t>1. Dagordning</w:t>
        </w:r>
        <w:bookmarkEnd w:id="0"/>
      </w:hyperlink>
    </w:p>
    <w:p w:rsidR="004655BA" w:rsidRDefault="00834DB0" w:rsidP="00834DB0">
      <w:pPr>
        <w:pStyle w:val="RGbrdtext"/>
        <w:numPr>
          <w:ilvl w:val="0"/>
          <w:numId w:val="19"/>
        </w:numPr>
        <w:rPr>
          <w:i/>
        </w:rPr>
      </w:pPr>
      <w:r w:rsidRPr="00C77C0B">
        <w:rPr>
          <w:i/>
        </w:rPr>
        <w:t>Presentera dagens APT här!</w:t>
      </w:r>
      <w:r w:rsidR="00C77C0B">
        <w:rPr>
          <w:i/>
        </w:rPr>
        <w:t xml:space="preserve"> Idag ska vi prata om…</w:t>
      </w:r>
    </w:p>
    <w:p w:rsidR="00843860" w:rsidRDefault="00843860" w:rsidP="00843860">
      <w:pPr>
        <w:pStyle w:val="RGbrdtext"/>
        <w:numPr>
          <w:ilvl w:val="1"/>
          <w:numId w:val="19"/>
        </w:numPr>
        <w:rPr>
          <w:i/>
        </w:rPr>
      </w:pPr>
      <w:r>
        <w:rPr>
          <w:i/>
        </w:rPr>
        <w:t>09:15-10:00 Gäst</w:t>
      </w:r>
    </w:p>
    <w:p w:rsidR="00843860" w:rsidRDefault="00843860" w:rsidP="00843860">
      <w:pPr>
        <w:pStyle w:val="RGbrdtext"/>
        <w:numPr>
          <w:ilvl w:val="1"/>
          <w:numId w:val="19"/>
        </w:numPr>
        <w:rPr>
          <w:i/>
        </w:rPr>
      </w:pPr>
      <w:r>
        <w:rPr>
          <w:i/>
        </w:rPr>
        <w:t>10:00-10:15 Frukost</w:t>
      </w:r>
    </w:p>
    <w:p w:rsidR="00843860" w:rsidRDefault="00843860" w:rsidP="00843860">
      <w:pPr>
        <w:pStyle w:val="RGbrdtext"/>
        <w:numPr>
          <w:ilvl w:val="1"/>
          <w:numId w:val="19"/>
        </w:numPr>
        <w:rPr>
          <w:i/>
        </w:rPr>
      </w:pPr>
      <w:r>
        <w:rPr>
          <w:i/>
        </w:rPr>
        <w:t>10:15-10:45 Gäst</w:t>
      </w:r>
    </w:p>
    <w:p w:rsidR="00843860" w:rsidRDefault="00843860" w:rsidP="00843860">
      <w:pPr>
        <w:pStyle w:val="RGbrdtext"/>
        <w:numPr>
          <w:ilvl w:val="1"/>
          <w:numId w:val="19"/>
        </w:numPr>
        <w:rPr>
          <w:i/>
        </w:rPr>
      </w:pPr>
      <w:r>
        <w:rPr>
          <w:i/>
        </w:rPr>
        <w:t>10:45-11:15 Camillas punkter och övriga frågor</w:t>
      </w:r>
    </w:p>
    <w:p w:rsidR="00843860" w:rsidRPr="00C77C0B" w:rsidRDefault="00843860" w:rsidP="00843860">
      <w:pPr>
        <w:pStyle w:val="RGbrdtext"/>
        <w:numPr>
          <w:ilvl w:val="1"/>
          <w:numId w:val="19"/>
        </w:numPr>
        <w:rPr>
          <w:i/>
        </w:rPr>
      </w:pPr>
      <w:r>
        <w:rPr>
          <w:i/>
        </w:rPr>
        <w:t>11:15-12:00 Aktivitet</w:t>
      </w:r>
    </w:p>
    <w:p w:rsidR="004655BA" w:rsidRDefault="008C069D" w:rsidP="004655BA">
      <w:pPr>
        <w:pStyle w:val="RGrubrik3"/>
      </w:pPr>
      <w:hyperlink w:anchor="_Toc389642008" w:history="1">
        <w:bookmarkStart w:id="1" w:name="_Toc398542371"/>
        <w:bookmarkStart w:id="2" w:name="_Toc431898063"/>
        <w:r w:rsidR="00177E69">
          <w:rPr>
            <w:rStyle w:val="Hyperlnk"/>
          </w:rPr>
          <w:t>2. Föregående protokoll/anteckningar</w:t>
        </w:r>
        <w:bookmarkEnd w:id="1"/>
        <w:bookmarkEnd w:id="2"/>
      </w:hyperlink>
    </w:p>
    <w:p w:rsidR="004655BA" w:rsidRPr="00C77C0B" w:rsidRDefault="00834DB0" w:rsidP="00834DB0">
      <w:pPr>
        <w:pStyle w:val="RGbrdtext"/>
        <w:numPr>
          <w:ilvl w:val="0"/>
          <w:numId w:val="19"/>
        </w:numPr>
        <w:rPr>
          <w:i/>
        </w:rPr>
      </w:pPr>
      <w:r w:rsidRPr="00C77C0B">
        <w:rPr>
          <w:i/>
        </w:rPr>
        <w:t>Finns det något från föregående APT som bör lyftas idag?</w:t>
      </w:r>
    </w:p>
    <w:p w:rsidR="004655BA" w:rsidRDefault="008C069D" w:rsidP="004655BA">
      <w:pPr>
        <w:pStyle w:val="RGrubrik3"/>
      </w:pPr>
      <w:hyperlink w:anchor="_Toc389642010" w:history="1">
        <w:bookmarkStart w:id="3" w:name="_Toc431898064"/>
        <w:bookmarkStart w:id="4" w:name="_Toc398542372"/>
        <w:r w:rsidR="00177E69">
          <w:rPr>
            <w:rStyle w:val="Hyperlnk"/>
          </w:rPr>
          <w:t>3. Information</w:t>
        </w:r>
        <w:bookmarkEnd w:id="3"/>
      </w:hyperlink>
      <w:bookmarkEnd w:id="4"/>
      <w:r w:rsidR="00834DB0">
        <w:rPr>
          <w:rStyle w:val="Hyperlnk"/>
        </w:rPr>
        <w:t>/Verksamhet och mål/arbetsorganisation och organisationsförändringar</w:t>
      </w:r>
    </w:p>
    <w:p w:rsidR="00834DB0" w:rsidRPr="00834DB0" w:rsidRDefault="00834DB0" w:rsidP="00834DB0">
      <w:pPr>
        <w:pStyle w:val="RGrubrik3"/>
        <w:numPr>
          <w:ilvl w:val="0"/>
          <w:numId w:val="19"/>
        </w:numPr>
        <w:rPr>
          <w:rFonts w:ascii="Garamond" w:hAnsi="Garamond"/>
          <w:b w:val="0"/>
          <w:sz w:val="24"/>
          <w:szCs w:val="24"/>
        </w:rPr>
      </w:pPr>
      <w:r w:rsidRPr="00834DB0">
        <w:rPr>
          <w:rFonts w:ascii="Garamond" w:hAnsi="Garamond"/>
          <w:b w:val="0"/>
          <w:i/>
          <w:color w:val="858585" w:themeColor="accent2" w:themeShade="BF"/>
          <w:sz w:val="24"/>
          <w:szCs w:val="24"/>
        </w:rPr>
        <w:t>Denna punkt tillhör enhetschef</w:t>
      </w:r>
      <w:r w:rsidRPr="00834DB0">
        <w:rPr>
          <w:rFonts w:ascii="Garamond" w:hAnsi="Garamond"/>
          <w:b w:val="0"/>
          <w:sz w:val="24"/>
          <w:szCs w:val="24"/>
        </w:rPr>
        <w:t xml:space="preserve"> </w:t>
      </w:r>
    </w:p>
    <w:p w:rsidR="004655BA" w:rsidRDefault="008C069D" w:rsidP="004655BA">
      <w:pPr>
        <w:pStyle w:val="RGrubrik3"/>
        <w:rPr>
          <w:rStyle w:val="Hyperlnk"/>
        </w:rPr>
      </w:pPr>
      <w:hyperlink w:anchor="_Toc389642012" w:history="1">
        <w:bookmarkStart w:id="5" w:name="_Toc398542373"/>
        <w:bookmarkStart w:id="6" w:name="_Toc431898065"/>
        <w:r w:rsidR="00177E69">
          <w:rPr>
            <w:rStyle w:val="Hyperlnk"/>
          </w:rPr>
          <w:t xml:space="preserve">4. </w:t>
        </w:r>
        <w:r w:rsidR="004B2E61">
          <w:rPr>
            <w:rStyle w:val="Hyperlnk"/>
          </w:rPr>
          <w:t>Arbetsmilj</w:t>
        </w:r>
        <w:r w:rsidR="00177E69">
          <w:rPr>
            <w:rStyle w:val="Hyperlnk"/>
          </w:rPr>
          <w:t xml:space="preserve">ö och </w:t>
        </w:r>
        <w:bookmarkEnd w:id="5"/>
        <w:bookmarkEnd w:id="6"/>
        <w:r w:rsidR="00834DB0">
          <w:rPr>
            <w:rStyle w:val="Hyperlnk"/>
          </w:rPr>
          <w:t>medarbetare</w:t>
        </w:r>
      </w:hyperlink>
    </w:p>
    <w:p w:rsidR="00C77C0B" w:rsidRPr="00C77C0B" w:rsidRDefault="00C77C0B" w:rsidP="00C77C0B">
      <w:pPr>
        <w:pStyle w:val="RGbrdtext"/>
        <w:numPr>
          <w:ilvl w:val="0"/>
          <w:numId w:val="19"/>
        </w:numPr>
        <w:rPr>
          <w:i/>
        </w:rPr>
      </w:pPr>
      <w:r w:rsidRPr="007E4808">
        <w:rPr>
          <w:i/>
        </w:rPr>
        <w:t xml:space="preserve">Handlingsplan från medarbetarenkät </w:t>
      </w:r>
      <w:proofErr w:type="spellStart"/>
      <w:r w:rsidRPr="007E4808">
        <w:rPr>
          <w:i/>
        </w:rPr>
        <w:t>m.m</w:t>
      </w:r>
      <w:proofErr w:type="spellEnd"/>
    </w:p>
    <w:p w:rsidR="004655BA" w:rsidRDefault="008C069D" w:rsidP="00834DB0">
      <w:pPr>
        <w:pStyle w:val="RGrubrik3"/>
        <w:rPr>
          <w:rStyle w:val="Hyperlnk"/>
        </w:rPr>
      </w:pPr>
      <w:hyperlink w:anchor="_Toc389642014" w:history="1">
        <w:bookmarkStart w:id="7" w:name="_Toc398542374"/>
        <w:bookmarkStart w:id="8" w:name="_Toc431898066"/>
        <w:r w:rsidR="00177E69">
          <w:rPr>
            <w:rStyle w:val="Hyperlnk"/>
          </w:rPr>
          <w:t xml:space="preserve">5. </w:t>
        </w:r>
        <w:bookmarkEnd w:id="7"/>
        <w:bookmarkEnd w:id="8"/>
      </w:hyperlink>
      <w:r w:rsidR="00834DB0">
        <w:rPr>
          <w:rStyle w:val="Hyperlnk"/>
        </w:rPr>
        <w:t>Månadens huvudområde:</w:t>
      </w:r>
    </w:p>
    <w:p w:rsidR="00834DB0" w:rsidRDefault="00AB7311" w:rsidP="00834DB0">
      <w:pPr>
        <w:pStyle w:val="Liststycke"/>
        <w:numPr>
          <w:ilvl w:val="0"/>
          <w:numId w:val="19"/>
        </w:numPr>
        <w:spacing w:before="0" w:after="160" w:line="259" w:lineRule="auto"/>
        <w:contextualSpacing/>
        <w:rPr>
          <w:i/>
          <w:color w:val="858585" w:themeColor="accent2" w:themeShade="BF"/>
        </w:rPr>
      </w:pPr>
      <w:r>
        <w:rPr>
          <w:i/>
          <w:color w:val="858585" w:themeColor="accent2" w:themeShade="BF"/>
        </w:rPr>
        <w:t>Friskvård och hälsofrämjande insatser – fysiska aktiviteter, friskvårdstimmens användning m.m.</w:t>
      </w:r>
    </w:p>
    <w:p w:rsidR="00BD7A6B" w:rsidRPr="00834DB0" w:rsidRDefault="00BD7A6B" w:rsidP="00834DB0">
      <w:pPr>
        <w:pStyle w:val="Liststycke"/>
        <w:numPr>
          <w:ilvl w:val="0"/>
          <w:numId w:val="19"/>
        </w:numPr>
        <w:spacing w:before="0" w:after="160" w:line="259" w:lineRule="auto"/>
        <w:contextualSpacing/>
        <w:rPr>
          <w:i/>
          <w:color w:val="858585" w:themeColor="accent2" w:themeShade="BF"/>
        </w:rPr>
      </w:pPr>
      <w:r>
        <w:rPr>
          <w:i/>
          <w:color w:val="858585" w:themeColor="accent2" w:themeShade="BF"/>
        </w:rPr>
        <w:t>Information om löneöversyn och sammanhanget samt friskvård inom TKF</w:t>
      </w:r>
    </w:p>
    <w:p w:rsidR="004B2E61" w:rsidRDefault="008C069D" w:rsidP="004B2E61">
      <w:pPr>
        <w:pStyle w:val="RGrubrik3"/>
        <w:rPr>
          <w:rStyle w:val="Hyperlnk"/>
        </w:rPr>
      </w:pPr>
      <w:hyperlink w:anchor="_Toc389642016" w:history="1">
        <w:bookmarkStart w:id="9" w:name="_Toc431898067"/>
        <w:bookmarkStart w:id="10" w:name="_Toc398542375"/>
        <w:r w:rsidR="00177E69">
          <w:rPr>
            <w:rStyle w:val="Hyperlnk"/>
          </w:rPr>
          <w:t xml:space="preserve">6. </w:t>
        </w:r>
        <w:bookmarkEnd w:id="9"/>
        <w:bookmarkEnd w:id="10"/>
      </w:hyperlink>
      <w:r w:rsidR="00834DB0">
        <w:rPr>
          <w:rStyle w:val="Hyperlnk"/>
        </w:rPr>
        <w:t>Förbättringsförslag</w:t>
      </w:r>
    </w:p>
    <w:p w:rsidR="00834DB0" w:rsidRPr="00834DB0" w:rsidRDefault="00834DB0" w:rsidP="00834DB0">
      <w:pPr>
        <w:pStyle w:val="RGbrdtext"/>
        <w:numPr>
          <w:ilvl w:val="0"/>
          <w:numId w:val="18"/>
        </w:numPr>
      </w:pPr>
      <w:r w:rsidRPr="00C77C0B">
        <w:rPr>
          <w:b/>
        </w:rPr>
        <w:t>Eget förslag</w:t>
      </w:r>
      <w:r>
        <w:t xml:space="preserve">: </w:t>
      </w:r>
      <w:r w:rsidR="00AB7311">
        <w:rPr>
          <w:i/>
          <w:color w:val="858585" w:themeColor="accent2" w:themeShade="BF"/>
        </w:rPr>
        <w:t>Anette har en hemlig gäst</w:t>
      </w:r>
    </w:p>
    <w:p w:rsidR="004655BA" w:rsidRDefault="00834DB0" w:rsidP="00834DB0">
      <w:pPr>
        <w:pStyle w:val="RGbrdtext"/>
        <w:numPr>
          <w:ilvl w:val="0"/>
          <w:numId w:val="18"/>
        </w:numPr>
      </w:pPr>
      <w:r w:rsidRPr="00C77C0B">
        <w:rPr>
          <w:b/>
        </w:rPr>
        <w:t>Egen Aktivitet</w:t>
      </w:r>
      <w:r>
        <w:t xml:space="preserve">: </w:t>
      </w:r>
      <w:r w:rsidR="00AB7311">
        <w:rPr>
          <w:i/>
          <w:color w:val="858585" w:themeColor="accent2" w:themeShade="BF"/>
        </w:rPr>
        <w:t>Promenad</w:t>
      </w:r>
    </w:p>
    <w:p w:rsidR="00834DB0" w:rsidRDefault="00834DB0" w:rsidP="00834DB0">
      <w:pPr>
        <w:pStyle w:val="RGbrdtext"/>
        <w:numPr>
          <w:ilvl w:val="0"/>
          <w:numId w:val="18"/>
        </w:numPr>
      </w:pPr>
      <w:r w:rsidRPr="00C77C0B">
        <w:rPr>
          <w:b/>
        </w:rPr>
        <w:t>Förslag från medarbetare</w:t>
      </w:r>
      <w:r>
        <w:t>:</w:t>
      </w:r>
      <w:r w:rsidRPr="00834DB0">
        <w:rPr>
          <w:i/>
          <w:color w:val="858585" w:themeColor="accent2" w:themeShade="BF"/>
        </w:rPr>
        <w:t xml:space="preserve"> </w:t>
      </w:r>
      <w:r>
        <w:rPr>
          <w:i/>
          <w:color w:val="858585" w:themeColor="accent2" w:themeShade="BF"/>
        </w:rPr>
        <w:t>allas punkt</w:t>
      </w:r>
    </w:p>
    <w:p w:rsidR="001C1E22" w:rsidRDefault="008C069D" w:rsidP="00177E69">
      <w:pPr>
        <w:pStyle w:val="RGrubrik3"/>
      </w:pPr>
      <w:hyperlink w:anchor="_Toc389642016" w:history="1">
        <w:bookmarkStart w:id="11" w:name="_Toc431898068"/>
        <w:r w:rsidR="00177E69">
          <w:rPr>
            <w:rStyle w:val="Hyperlnk"/>
          </w:rPr>
          <w:t>7.</w:t>
        </w:r>
        <w:r w:rsidR="004B2E61" w:rsidRPr="00C92ACE">
          <w:rPr>
            <w:rStyle w:val="Hyperlnk"/>
          </w:rPr>
          <w:t xml:space="preserve"> </w:t>
        </w:r>
        <w:bookmarkEnd w:id="11"/>
      </w:hyperlink>
      <w:r w:rsidR="00834DB0">
        <w:rPr>
          <w:rStyle w:val="Hyperlnk"/>
        </w:rPr>
        <w:t>Övriga frågor</w:t>
      </w:r>
    </w:p>
    <w:p w:rsidR="001C1E22" w:rsidRDefault="001C1E22" w:rsidP="001C1E22">
      <w:pPr>
        <w:pStyle w:val="RGfaktatext"/>
      </w:pPr>
    </w:p>
    <w:p w:rsidR="00A04BA8" w:rsidRDefault="00A04BA8" w:rsidP="001C1E22">
      <w:pPr>
        <w:pStyle w:val="RGfaktatext"/>
      </w:pPr>
    </w:p>
    <w:p w:rsidR="00A04BA8" w:rsidRDefault="00A04BA8" w:rsidP="001C1E22">
      <w:pPr>
        <w:pStyle w:val="RGfaktatext"/>
      </w:pPr>
    </w:p>
    <w:p w:rsidR="00A04BA8" w:rsidRDefault="00A04BA8" w:rsidP="001C1E22">
      <w:pPr>
        <w:pStyle w:val="RGfaktatext"/>
      </w:pPr>
    </w:p>
    <w:p w:rsidR="00A04BA8" w:rsidRDefault="00A04BA8" w:rsidP="001C1E22">
      <w:pPr>
        <w:pStyle w:val="RGfaktatext"/>
      </w:pPr>
    </w:p>
    <w:p w:rsidR="00A04BA8" w:rsidRDefault="00A04BA8" w:rsidP="001C1E22">
      <w:pPr>
        <w:pStyle w:val="RGfaktatext"/>
      </w:pPr>
    </w:p>
    <w:p w:rsidR="00A04BA8" w:rsidRDefault="00A04BA8" w:rsidP="001C1E22">
      <w:pPr>
        <w:pStyle w:val="RGfaktatext"/>
      </w:pPr>
    </w:p>
    <w:p w:rsidR="00A04BA8" w:rsidRDefault="00A04BA8" w:rsidP="001C1E22">
      <w:pPr>
        <w:pStyle w:val="RGfaktatext"/>
      </w:pPr>
    </w:p>
    <w:p w:rsidR="00A04BA8" w:rsidRDefault="00A04BA8" w:rsidP="001C1E22">
      <w:pPr>
        <w:pStyle w:val="RGfaktatext"/>
      </w:pPr>
    </w:p>
    <w:p w:rsidR="00A04BA8" w:rsidRDefault="00A04BA8" w:rsidP="00A04BA8">
      <w:r>
        <w:t>Mars – mötet leds av: Anette</w:t>
      </w:r>
    </w:p>
    <w:p w:rsidR="00A04BA8" w:rsidRDefault="00A04BA8" w:rsidP="00A04BA8">
      <w:r>
        <w:t>Anteckningar tas av: Embla</w:t>
      </w:r>
    </w:p>
    <w:p w:rsidR="00A04BA8" w:rsidRDefault="00A04BA8" w:rsidP="00A04BA8">
      <w:pPr>
        <w:pStyle w:val="Liststycke"/>
        <w:numPr>
          <w:ilvl w:val="0"/>
          <w:numId w:val="20"/>
        </w:numPr>
        <w:spacing w:before="0" w:after="160" w:line="259" w:lineRule="auto"/>
        <w:contextualSpacing/>
      </w:pPr>
      <w:r>
        <w:t xml:space="preserve">Friskvård och hälsofrämjande insatser - fysiska aktiviteter, friskvårdstimmens användning mm </w:t>
      </w:r>
    </w:p>
    <w:p w:rsidR="00A04BA8" w:rsidRDefault="00A04BA8" w:rsidP="00A04BA8">
      <w:pPr>
        <w:pStyle w:val="Liststycke"/>
        <w:numPr>
          <w:ilvl w:val="0"/>
          <w:numId w:val="20"/>
        </w:numPr>
        <w:spacing w:before="0" w:after="160" w:line="259" w:lineRule="auto"/>
        <w:contextualSpacing/>
      </w:pPr>
      <w:r>
        <w:t xml:space="preserve">Information (t ex fr samverkan, TN, ledningsgrupp) </w:t>
      </w:r>
      <w:r w:rsidR="008C069D" w:rsidRPr="008C069D">
        <w:rPr>
          <w:color w:val="FF0000"/>
        </w:rPr>
        <w:t>Camilla</w:t>
      </w:r>
    </w:p>
    <w:p w:rsidR="00A04BA8" w:rsidRDefault="00A04BA8" w:rsidP="00A04BA8">
      <w:pPr>
        <w:pStyle w:val="Liststycke"/>
        <w:numPr>
          <w:ilvl w:val="0"/>
          <w:numId w:val="20"/>
        </w:numPr>
        <w:spacing w:before="0" w:after="160" w:line="259" w:lineRule="auto"/>
        <w:contextualSpacing/>
      </w:pPr>
      <w:r>
        <w:t xml:space="preserve">Verksamhet och mål (laget runt) </w:t>
      </w:r>
    </w:p>
    <w:p w:rsidR="00A04BA8" w:rsidRDefault="00A04BA8" w:rsidP="00A04BA8">
      <w:pPr>
        <w:pStyle w:val="Liststycke"/>
        <w:numPr>
          <w:ilvl w:val="0"/>
          <w:numId w:val="20"/>
        </w:numPr>
        <w:spacing w:before="0" w:after="160" w:line="259" w:lineRule="auto"/>
        <w:contextualSpacing/>
      </w:pPr>
      <w:r>
        <w:t xml:space="preserve">Arbetsorganisation och organisationsförändringar </w:t>
      </w:r>
      <w:r w:rsidR="008C069D" w:rsidRPr="008C069D">
        <w:rPr>
          <w:color w:val="FF0000"/>
        </w:rPr>
        <w:t>Camilla</w:t>
      </w:r>
    </w:p>
    <w:p w:rsidR="00A04BA8" w:rsidRDefault="00A04BA8" w:rsidP="00A04BA8">
      <w:pPr>
        <w:pStyle w:val="Liststycke"/>
        <w:numPr>
          <w:ilvl w:val="0"/>
          <w:numId w:val="20"/>
        </w:numPr>
        <w:spacing w:before="0" w:after="160" w:line="259" w:lineRule="auto"/>
        <w:contextualSpacing/>
      </w:pPr>
      <w:r>
        <w:t xml:space="preserve">Medarbetare och arbetsmiljö (t ex handlingsplan från medarbetarenkät, medvindsfrågor, friskvård, utbildningar, </w:t>
      </w:r>
      <w:proofErr w:type="spellStart"/>
      <w:r>
        <w:t>flexite</w:t>
      </w:r>
      <w:proofErr w:type="spellEnd"/>
      <w:r>
        <w:t>/</w:t>
      </w:r>
      <w:proofErr w:type="spellStart"/>
      <w:r>
        <w:t>RiTiSk</w:t>
      </w:r>
      <w:proofErr w:type="spellEnd"/>
      <w:r>
        <w:t xml:space="preserve">) </w:t>
      </w:r>
      <w:r w:rsidR="008C069D" w:rsidRPr="008C069D">
        <w:rPr>
          <w:color w:val="FF0000"/>
        </w:rPr>
        <w:t>Camilla</w:t>
      </w:r>
    </w:p>
    <w:p w:rsidR="00A04BA8" w:rsidRPr="008D204F" w:rsidRDefault="00A04BA8" w:rsidP="00A04BA8">
      <w:pPr>
        <w:pStyle w:val="Liststycke"/>
        <w:numPr>
          <w:ilvl w:val="0"/>
          <w:numId w:val="20"/>
        </w:numPr>
        <w:spacing w:before="0" w:after="160" w:line="259" w:lineRule="auto"/>
        <w:contextualSpacing/>
        <w:rPr>
          <w:i/>
        </w:rPr>
      </w:pPr>
      <w:r w:rsidRPr="008D204F">
        <w:rPr>
          <w:i/>
        </w:rPr>
        <w:t>Eget förslag</w:t>
      </w:r>
    </w:p>
    <w:p w:rsidR="00A04BA8" w:rsidRDefault="00A04BA8" w:rsidP="00A04BA8">
      <w:pPr>
        <w:pStyle w:val="Liststycke"/>
        <w:numPr>
          <w:ilvl w:val="0"/>
          <w:numId w:val="20"/>
        </w:numPr>
        <w:spacing w:before="0" w:after="160" w:line="259" w:lineRule="auto"/>
        <w:contextualSpacing/>
      </w:pPr>
      <w:r>
        <w:t xml:space="preserve">Förbättringsförslag </w:t>
      </w:r>
      <w:bookmarkStart w:id="12" w:name="_GoBack"/>
      <w:bookmarkEnd w:id="12"/>
    </w:p>
    <w:p w:rsidR="00A04BA8" w:rsidRDefault="00A04BA8" w:rsidP="00A04BA8">
      <w:pPr>
        <w:pStyle w:val="Liststycke"/>
        <w:numPr>
          <w:ilvl w:val="1"/>
          <w:numId w:val="20"/>
        </w:numPr>
        <w:spacing w:before="0" w:after="160" w:line="259" w:lineRule="auto"/>
        <w:contextualSpacing/>
      </w:pPr>
      <w:r>
        <w:t>Aktivitet: promenad</w:t>
      </w:r>
    </w:p>
    <w:p w:rsidR="00A04BA8" w:rsidRDefault="00A04BA8" w:rsidP="00A04BA8">
      <w:pPr>
        <w:pStyle w:val="Liststycke"/>
        <w:numPr>
          <w:ilvl w:val="0"/>
          <w:numId w:val="20"/>
        </w:numPr>
        <w:spacing w:before="0" w:after="160" w:line="259" w:lineRule="auto"/>
        <w:contextualSpacing/>
      </w:pPr>
      <w:r>
        <w:t xml:space="preserve">Övriga frågor  </w:t>
      </w:r>
    </w:p>
    <w:p w:rsidR="00A04BA8" w:rsidRDefault="00A04BA8" w:rsidP="001C1E22">
      <w:pPr>
        <w:pStyle w:val="RGfaktatext"/>
      </w:pPr>
    </w:p>
    <w:p w:rsidR="00C526A6" w:rsidRDefault="00C526A6" w:rsidP="0037795D">
      <w:pPr>
        <w:pStyle w:val="RGfaktatext"/>
      </w:pPr>
    </w:p>
    <w:p w:rsidR="0086250A" w:rsidRDefault="0086250A" w:rsidP="0037795D">
      <w:pPr>
        <w:pStyle w:val="RGfaktatext"/>
      </w:pPr>
    </w:p>
    <w:p w:rsidR="0086250A" w:rsidRDefault="0086250A" w:rsidP="0037795D">
      <w:pPr>
        <w:pStyle w:val="RGfaktatext"/>
      </w:pPr>
    </w:p>
    <w:p w:rsidR="0086250A" w:rsidRDefault="0086250A" w:rsidP="0037795D">
      <w:pPr>
        <w:pStyle w:val="RGfaktatext"/>
      </w:pPr>
    </w:p>
    <w:p w:rsidR="0086250A" w:rsidRDefault="0086250A" w:rsidP="0037795D">
      <w:pPr>
        <w:pStyle w:val="RGfaktatext"/>
      </w:pPr>
    </w:p>
    <w:p w:rsidR="0086250A" w:rsidRPr="00A8511C" w:rsidRDefault="0086250A" w:rsidP="0037795D">
      <w:pPr>
        <w:pStyle w:val="RGfaktatext"/>
      </w:pPr>
    </w:p>
    <w:sectPr w:rsidR="0086250A" w:rsidRPr="00A8511C" w:rsidSect="003A508C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1304" w:bottom="1814" w:left="1701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662" w:rsidRDefault="00BB1662" w:rsidP="00336C01">
      <w:r>
        <w:separator/>
      </w:r>
    </w:p>
  </w:endnote>
  <w:endnote w:type="continuationSeparator" w:id="0">
    <w:p w:rsidR="00BB1662" w:rsidRDefault="00BB1662" w:rsidP="00336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 Kursiv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rutnt"/>
      <w:tblW w:w="10603" w:type="dxa"/>
      <w:tblInd w:w="-1021" w:type="dxa"/>
      <w:tblBorders>
        <w:top w:val="single" w:sz="24" w:space="0" w:color="D9D9D9" w:themeColor="background1" w:themeShade="D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251"/>
      <w:gridCol w:w="2352"/>
    </w:tblGrid>
    <w:tr w:rsidR="004A0EF0" w:rsidTr="009535A6">
      <w:trPr>
        <w:trHeight w:val="23"/>
      </w:trPr>
      <w:tc>
        <w:tcPr>
          <w:tcW w:w="8251" w:type="dxa"/>
          <w:tcMar>
            <w:top w:w="255" w:type="dxa"/>
          </w:tcMar>
          <w:vAlign w:val="bottom"/>
        </w:tcPr>
        <w:p w:rsidR="004A0EF0" w:rsidRPr="00AE68A6" w:rsidRDefault="004A0EF0" w:rsidP="009535A6">
          <w:pPr>
            <w:pStyle w:val="RGsidfot"/>
            <w:rPr>
              <w:szCs w:val="14"/>
            </w:rPr>
          </w:pPr>
          <w:r w:rsidRPr="00AE68A6">
            <w:rPr>
              <w:b/>
            </w:rPr>
            <w:t>Dokumentnamn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Title</w:t>
          </w:r>
          <w:proofErr w:type="spellEnd"/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Pr="00AE68A6">
            <w:rPr>
              <w:b/>
            </w:rPr>
            <w:t>Dokumentnummer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::Prefix&gt;</w:t>
          </w:r>
          <w:r>
            <w:t>-</w:t>
          </w:r>
          <w:r w:rsidRPr="00AE68A6">
            <w:t>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Number</w:t>
          </w:r>
          <w:proofErr w:type="spellEnd"/>
          <w:r w:rsidRPr="00AE68A6">
            <w:t>&gt;</w:t>
          </w:r>
        </w:p>
        <w:p w:rsidR="004A0EF0" w:rsidRDefault="004A0EF0" w:rsidP="009535A6">
          <w:pPr>
            <w:pStyle w:val="RGsidfot"/>
          </w:pPr>
          <w:r w:rsidRPr="00AE68A6">
            <w:rPr>
              <w:b/>
            </w:rPr>
            <w:t>Upprättat/Godkänt datum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PublishDate</w:t>
          </w:r>
          <w:proofErr w:type="spellEnd"/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="0086250A">
            <w:rPr>
              <w:b/>
            </w:rPr>
            <w:t>Version</w:t>
          </w:r>
          <w:r w:rsidR="0086250A">
            <w:t xml:space="preserve"> &lt;</w:t>
          </w:r>
          <w:proofErr w:type="spellStart"/>
          <w:r w:rsidR="0086250A">
            <w:t>Document</w:t>
          </w:r>
          <w:proofErr w:type="spellEnd"/>
          <w:r w:rsidR="0086250A">
            <w:t>::Version&gt;.&lt;</w:t>
          </w:r>
          <w:proofErr w:type="spellStart"/>
          <w:r w:rsidR="0086250A">
            <w:t>Document</w:t>
          </w:r>
          <w:proofErr w:type="spellEnd"/>
          <w:r w:rsidR="0086250A">
            <w:t>::Draft&gt;</w:t>
          </w:r>
        </w:p>
        <w:p w:rsidR="004A0EF0" w:rsidRPr="00C92A76" w:rsidRDefault="004A0EF0" w:rsidP="00B57DEB">
          <w:pPr>
            <w:pStyle w:val="RGsidfot"/>
          </w:pPr>
          <w:r>
            <w:rPr>
              <w:b/>
            </w:rPr>
            <w:t>Sekreterare</w:t>
          </w:r>
          <w:r w:rsidRPr="00AE68A6">
            <w:t xml:space="preserve"> &lt;</w:t>
          </w:r>
          <w:proofErr w:type="spellStart"/>
          <w:r w:rsidRPr="00AE68A6">
            <w:t>Role</w:t>
          </w:r>
          <w:proofErr w:type="spellEnd"/>
          <w:r w:rsidRPr="00AE68A6">
            <w:t>::</w:t>
          </w:r>
          <w:r>
            <w:t>Sekreterare</w:t>
          </w:r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Pr="00AE68A6">
            <w:rPr>
              <w:b/>
            </w:rPr>
            <w:t>G</w:t>
          </w:r>
          <w:r w:rsidR="00B57DEB">
            <w:rPr>
              <w:b/>
            </w:rPr>
            <w:t>odkän</w:t>
          </w:r>
          <w:r>
            <w:rPr>
              <w:b/>
            </w:rPr>
            <w:t>d</w:t>
          </w:r>
          <w:r w:rsidRPr="00AE68A6">
            <w:rPr>
              <w:b/>
            </w:rPr>
            <w:t xml:space="preserve"> av</w:t>
          </w:r>
          <w:r w:rsidRPr="00AE68A6">
            <w:t xml:space="preserve"> &lt;</w:t>
          </w:r>
          <w:proofErr w:type="spellStart"/>
          <w:r w:rsidRPr="00AE68A6">
            <w:t>Role</w:t>
          </w:r>
          <w:proofErr w:type="spellEnd"/>
          <w:r w:rsidRPr="00AE68A6">
            <w:t>::</w:t>
          </w:r>
          <w:r w:rsidR="00B57DEB">
            <w:t>Äg</w:t>
          </w:r>
          <w:r>
            <w:t>are</w:t>
          </w:r>
          <w:r w:rsidRPr="00AE68A6">
            <w:t xml:space="preserve">&gt; </w:t>
          </w:r>
        </w:p>
      </w:tc>
      <w:tc>
        <w:tcPr>
          <w:tcW w:w="2352" w:type="dxa"/>
          <w:tcMar>
            <w:top w:w="255" w:type="dxa"/>
          </w:tcMar>
          <w:vAlign w:val="center"/>
        </w:tcPr>
        <w:p w:rsidR="004A0EF0" w:rsidRDefault="004A0EF0" w:rsidP="009535A6">
          <w:pPr>
            <w:pStyle w:val="RGfaktatext"/>
            <w:jc w:val="right"/>
          </w:pPr>
          <w:r w:rsidRPr="003E092A">
            <w:rPr>
              <w:noProof/>
            </w:rPr>
            <w:drawing>
              <wp:inline distT="0" distB="0" distL="0" distR="0">
                <wp:extent cx="1440000" cy="556946"/>
                <wp:effectExtent l="0" t="0" r="7800" b="0"/>
                <wp:docPr id="3" name="Bild 1" descr="regiongotland_ge_g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giongotland_ge_gr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569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140D59" w:rsidRPr="00067957" w:rsidRDefault="00140D59" w:rsidP="00067957">
    <w:pPr>
      <w:pStyle w:val="RG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rutnt"/>
      <w:tblW w:w="10603" w:type="dxa"/>
      <w:tblInd w:w="-1021" w:type="dxa"/>
      <w:tblBorders>
        <w:top w:val="single" w:sz="24" w:space="0" w:color="D9D9D9" w:themeColor="background1" w:themeShade="D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251"/>
      <w:gridCol w:w="2352"/>
    </w:tblGrid>
    <w:tr w:rsidR="004A0EF0" w:rsidTr="009535A6">
      <w:trPr>
        <w:trHeight w:val="23"/>
      </w:trPr>
      <w:tc>
        <w:tcPr>
          <w:tcW w:w="8251" w:type="dxa"/>
          <w:tcMar>
            <w:top w:w="255" w:type="dxa"/>
          </w:tcMar>
          <w:vAlign w:val="bottom"/>
        </w:tcPr>
        <w:p w:rsidR="004A0EF0" w:rsidRPr="00AE68A6" w:rsidRDefault="004A0EF0" w:rsidP="009535A6">
          <w:pPr>
            <w:pStyle w:val="RGsidfot"/>
            <w:rPr>
              <w:szCs w:val="14"/>
            </w:rPr>
          </w:pPr>
          <w:r w:rsidRPr="00AE68A6">
            <w:rPr>
              <w:b/>
            </w:rPr>
            <w:t>Dokumentnamn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Title</w:t>
          </w:r>
          <w:proofErr w:type="spellEnd"/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Pr="00AE68A6">
            <w:rPr>
              <w:b/>
            </w:rPr>
            <w:t>Dokumentnummer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::Prefix&gt;</w:t>
          </w:r>
          <w:r>
            <w:t>-</w:t>
          </w:r>
          <w:r w:rsidRPr="00AE68A6">
            <w:t>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Number</w:t>
          </w:r>
          <w:proofErr w:type="spellEnd"/>
          <w:r w:rsidRPr="00AE68A6">
            <w:t>&gt;</w:t>
          </w:r>
        </w:p>
        <w:p w:rsidR="004A0EF0" w:rsidRDefault="004A0EF0" w:rsidP="009535A6">
          <w:pPr>
            <w:pStyle w:val="RGsidfot"/>
          </w:pPr>
          <w:r w:rsidRPr="00AE68A6">
            <w:rPr>
              <w:b/>
            </w:rPr>
            <w:t>Upprättat/Godkänt datum</w:t>
          </w:r>
          <w:r w:rsidRPr="00AE68A6">
            <w:t xml:space="preserve"> &lt;</w:t>
          </w:r>
          <w:proofErr w:type="spellStart"/>
          <w:r w:rsidRPr="00AE68A6">
            <w:t>Document</w:t>
          </w:r>
          <w:proofErr w:type="spellEnd"/>
          <w:r w:rsidRPr="00AE68A6">
            <w:t>::</w:t>
          </w:r>
          <w:proofErr w:type="spellStart"/>
          <w:r w:rsidRPr="00AE68A6">
            <w:t>PublishDate</w:t>
          </w:r>
          <w:proofErr w:type="spellEnd"/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="0086250A">
            <w:rPr>
              <w:b/>
            </w:rPr>
            <w:t>Version</w:t>
          </w:r>
          <w:r w:rsidR="0086250A">
            <w:t xml:space="preserve"> &lt;</w:t>
          </w:r>
          <w:proofErr w:type="spellStart"/>
          <w:r w:rsidR="0086250A">
            <w:t>Document</w:t>
          </w:r>
          <w:proofErr w:type="spellEnd"/>
          <w:r w:rsidR="0086250A">
            <w:t>::Version&gt;.&lt;</w:t>
          </w:r>
          <w:proofErr w:type="spellStart"/>
          <w:r w:rsidR="0086250A">
            <w:t>Document</w:t>
          </w:r>
          <w:proofErr w:type="spellEnd"/>
          <w:r w:rsidR="0086250A">
            <w:t>::Draft&gt;</w:t>
          </w:r>
        </w:p>
        <w:p w:rsidR="004A0EF0" w:rsidRPr="00C92A76" w:rsidRDefault="004A0EF0" w:rsidP="00B57DEB">
          <w:pPr>
            <w:pStyle w:val="RGsidfot"/>
          </w:pPr>
          <w:r>
            <w:rPr>
              <w:b/>
            </w:rPr>
            <w:t>Sekreterare</w:t>
          </w:r>
          <w:r w:rsidRPr="00AE68A6">
            <w:t xml:space="preserve"> &lt;</w:t>
          </w:r>
          <w:proofErr w:type="spellStart"/>
          <w:r w:rsidRPr="00AE68A6">
            <w:t>Role</w:t>
          </w:r>
          <w:proofErr w:type="spellEnd"/>
          <w:r w:rsidRPr="00AE68A6">
            <w:t>::</w:t>
          </w:r>
          <w:r>
            <w:t>Sekreterare</w:t>
          </w:r>
          <w:r w:rsidRPr="00AE68A6">
            <w:t xml:space="preserve">&gt;  </w:t>
          </w:r>
          <w:r w:rsidRPr="00AE68A6">
            <w:sym w:font="Symbol" w:char="F0E7"/>
          </w:r>
          <w:r w:rsidRPr="00AE68A6">
            <w:t xml:space="preserve"> </w:t>
          </w:r>
          <w:r w:rsidRPr="00AE68A6">
            <w:rPr>
              <w:b/>
            </w:rPr>
            <w:t>G</w:t>
          </w:r>
          <w:r w:rsidR="00B57DEB">
            <w:rPr>
              <w:b/>
            </w:rPr>
            <w:t>odkän</w:t>
          </w:r>
          <w:r>
            <w:rPr>
              <w:b/>
            </w:rPr>
            <w:t>d</w:t>
          </w:r>
          <w:r w:rsidRPr="00AE68A6">
            <w:rPr>
              <w:b/>
            </w:rPr>
            <w:t xml:space="preserve"> av</w:t>
          </w:r>
          <w:r w:rsidRPr="00AE68A6">
            <w:t xml:space="preserve"> &lt;</w:t>
          </w:r>
          <w:proofErr w:type="spellStart"/>
          <w:r w:rsidRPr="00AE68A6">
            <w:t>Role</w:t>
          </w:r>
          <w:proofErr w:type="spellEnd"/>
          <w:r w:rsidRPr="00AE68A6">
            <w:t>::</w:t>
          </w:r>
          <w:r w:rsidR="00B57DEB">
            <w:t>Äg</w:t>
          </w:r>
          <w:r>
            <w:t>are</w:t>
          </w:r>
          <w:r w:rsidRPr="00AE68A6">
            <w:t xml:space="preserve">&gt; </w:t>
          </w:r>
        </w:p>
      </w:tc>
      <w:tc>
        <w:tcPr>
          <w:tcW w:w="2352" w:type="dxa"/>
          <w:tcMar>
            <w:top w:w="255" w:type="dxa"/>
          </w:tcMar>
          <w:vAlign w:val="center"/>
        </w:tcPr>
        <w:p w:rsidR="004A0EF0" w:rsidRDefault="004A0EF0" w:rsidP="009535A6">
          <w:pPr>
            <w:pStyle w:val="RGfaktatext"/>
            <w:jc w:val="right"/>
          </w:pPr>
          <w:r w:rsidRPr="003E092A">
            <w:rPr>
              <w:noProof/>
            </w:rPr>
            <w:drawing>
              <wp:inline distT="0" distB="0" distL="0" distR="0">
                <wp:extent cx="1440000" cy="556946"/>
                <wp:effectExtent l="0" t="0" r="7800" b="0"/>
                <wp:docPr id="1" name="Bild 1" descr="regiongotland_ge_g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giongotland_ge_gr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569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140D59" w:rsidRDefault="00140D59" w:rsidP="006F5820">
    <w:pPr>
      <w:pStyle w:val="RG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662" w:rsidRDefault="00BB1662" w:rsidP="00336C01">
      <w:r>
        <w:separator/>
      </w:r>
    </w:p>
  </w:footnote>
  <w:footnote w:type="continuationSeparator" w:id="0">
    <w:p w:rsidR="00BB1662" w:rsidRDefault="00BB1662" w:rsidP="00336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46" w:type="dxa"/>
      <w:tblInd w:w="-1021" w:type="dxa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5107"/>
      <w:gridCol w:w="4727"/>
      <w:gridCol w:w="712"/>
    </w:tblGrid>
    <w:tr w:rsidR="00694682" w:rsidRPr="008B6F5A" w:rsidTr="0080507F">
      <w:trPr>
        <w:trHeight w:val="287"/>
      </w:trPr>
      <w:tc>
        <w:tcPr>
          <w:tcW w:w="5082" w:type="dxa"/>
          <w:tcMar>
            <w:left w:w="0" w:type="dxa"/>
            <w:right w:w="0" w:type="dxa"/>
          </w:tcMar>
        </w:tcPr>
        <w:p w:rsidR="00694682" w:rsidRDefault="00597903" w:rsidP="00694682">
          <w:pPr>
            <w:pStyle w:val="RGfaktatext"/>
          </w:pPr>
          <w:r w:rsidRPr="005766EF">
            <w:t>&lt;Metadata::Förvaltning&gt;</w:t>
          </w:r>
        </w:p>
        <w:p w:rsidR="00C10E4C" w:rsidRDefault="00C10E4C" w:rsidP="00C10E4C">
          <w:pPr>
            <w:pStyle w:val="RGfaktatext"/>
          </w:pPr>
          <w:r w:rsidRPr="00CA65A9">
            <w:t>&lt;Metadata::</w:t>
          </w:r>
          <w:r>
            <w:t>Verksamhet/Avdelning</w:t>
          </w:r>
          <w:r w:rsidRPr="00CA65A9">
            <w:t>&gt;</w:t>
          </w:r>
        </w:p>
        <w:p w:rsidR="00C10E4C" w:rsidRPr="00694682" w:rsidRDefault="00C10E4C" w:rsidP="00C10E4C">
          <w:pPr>
            <w:pStyle w:val="RGfaktatext"/>
            <w:rPr>
              <w:rFonts w:ascii="Garamond" w:hAnsi="Garamond" w:cs="Times New Roman"/>
              <w:color w:val="808080"/>
              <w:sz w:val="24"/>
              <w:szCs w:val="16"/>
            </w:rPr>
          </w:pPr>
          <w:r w:rsidRPr="00CA65A9">
            <w:t>&lt;Metadata::</w:t>
          </w:r>
          <w:r>
            <w:t>Enhet</w:t>
          </w:r>
          <w:r w:rsidRPr="00CA65A9">
            <w:t>&gt;</w:t>
          </w:r>
        </w:p>
      </w:tc>
      <w:tc>
        <w:tcPr>
          <w:tcW w:w="4704" w:type="dxa"/>
          <w:tcMar>
            <w:left w:w="227" w:type="dxa"/>
            <w:right w:w="0" w:type="dxa"/>
          </w:tcMar>
        </w:tcPr>
        <w:p w:rsidR="00694682" w:rsidRPr="00E11AFC" w:rsidRDefault="00067957" w:rsidP="00DB5D0F">
          <w:pPr>
            <w:pStyle w:val="RGfaktatext"/>
            <w:jc w:val="right"/>
            <w:rPr>
              <w:szCs w:val="18"/>
            </w:rPr>
          </w:pPr>
          <w:r w:rsidRPr="00BE040F">
            <w:t>&lt;Metadata::</w:t>
          </w:r>
          <w:r w:rsidR="00DB5D0F">
            <w:t>Mötestyp</w:t>
          </w:r>
          <w:r w:rsidRPr="00BE040F">
            <w:t>&gt;</w:t>
          </w:r>
        </w:p>
      </w:tc>
      <w:tc>
        <w:tcPr>
          <w:tcW w:w="709" w:type="dxa"/>
        </w:tcPr>
        <w:p w:rsidR="00694682" w:rsidRPr="00E11AFC" w:rsidRDefault="005D1F1F" w:rsidP="00962A5F">
          <w:pPr>
            <w:jc w:val="right"/>
            <w:rPr>
              <w:rFonts w:ascii="Tahoma" w:hAnsi="Tahoma" w:cs="Tahoma"/>
              <w:b/>
              <w:bCs/>
              <w:noProof/>
              <w:color w:val="2D2D2D"/>
              <w:sz w:val="18"/>
              <w:szCs w:val="18"/>
            </w:rPr>
          </w:pP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begin"/>
          </w:r>
          <w:r w:rsidR="00694682" w:rsidRPr="00E11AFC">
            <w:rPr>
              <w:rFonts w:ascii="Tahoma" w:hAnsi="Tahoma" w:cs="Tahoma"/>
              <w:color w:val="2D2D2D"/>
              <w:sz w:val="18"/>
              <w:szCs w:val="18"/>
            </w:rPr>
            <w:instrText xml:space="preserve"> PAGE </w:instrText>
          </w: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separate"/>
          </w:r>
          <w:r w:rsidR="008C069D">
            <w:rPr>
              <w:rFonts w:ascii="Tahoma" w:hAnsi="Tahoma" w:cs="Tahoma"/>
              <w:noProof/>
              <w:color w:val="2D2D2D"/>
              <w:sz w:val="18"/>
              <w:szCs w:val="18"/>
            </w:rPr>
            <w:t>2</w:t>
          </w: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end"/>
          </w:r>
          <w:r w:rsidR="00694682" w:rsidRPr="00E11AFC">
            <w:rPr>
              <w:rFonts w:ascii="Tahoma" w:hAnsi="Tahoma" w:cs="Tahoma"/>
              <w:color w:val="2D2D2D"/>
              <w:sz w:val="18"/>
              <w:szCs w:val="18"/>
            </w:rPr>
            <w:t xml:space="preserve"> (</w:t>
          </w: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begin"/>
          </w:r>
          <w:r w:rsidR="00694682" w:rsidRPr="00E11AFC">
            <w:rPr>
              <w:rFonts w:ascii="Tahoma" w:hAnsi="Tahoma" w:cs="Tahoma"/>
              <w:color w:val="2D2D2D"/>
              <w:sz w:val="18"/>
              <w:szCs w:val="18"/>
            </w:rPr>
            <w:instrText xml:space="preserve"> NUMPAGES </w:instrText>
          </w: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separate"/>
          </w:r>
          <w:r w:rsidR="008C069D">
            <w:rPr>
              <w:rFonts w:ascii="Tahoma" w:hAnsi="Tahoma" w:cs="Tahoma"/>
              <w:noProof/>
              <w:color w:val="2D2D2D"/>
              <w:sz w:val="18"/>
              <w:szCs w:val="18"/>
            </w:rPr>
            <w:t>2</w:t>
          </w:r>
          <w:r w:rsidRPr="00E11AFC">
            <w:rPr>
              <w:rFonts w:ascii="Tahoma" w:hAnsi="Tahoma" w:cs="Tahoma"/>
              <w:color w:val="2D2D2D"/>
              <w:sz w:val="18"/>
              <w:szCs w:val="18"/>
            </w:rPr>
            <w:fldChar w:fldCharType="end"/>
          </w:r>
          <w:r w:rsidR="00694682" w:rsidRPr="00E11AFC">
            <w:rPr>
              <w:rFonts w:ascii="Tahoma" w:hAnsi="Tahoma" w:cs="Tahoma"/>
              <w:color w:val="2D2D2D"/>
              <w:sz w:val="18"/>
              <w:szCs w:val="18"/>
            </w:rPr>
            <w:t>)</w:t>
          </w:r>
        </w:p>
      </w:tc>
    </w:tr>
  </w:tbl>
  <w:p w:rsidR="000C7563" w:rsidRPr="00694682" w:rsidRDefault="000C7563" w:rsidP="00694682">
    <w:pPr>
      <w:pStyle w:val="RG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021" w:type="dxa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5812"/>
      <w:gridCol w:w="4678"/>
    </w:tblGrid>
    <w:tr w:rsidR="000C7563" w:rsidRPr="00961989" w:rsidTr="000C7563">
      <w:trPr>
        <w:trHeight w:val="702"/>
      </w:trPr>
      <w:tc>
        <w:tcPr>
          <w:tcW w:w="5812" w:type="dxa"/>
          <w:tcMar>
            <w:left w:w="0" w:type="dxa"/>
            <w:right w:w="0" w:type="dxa"/>
          </w:tcMar>
        </w:tcPr>
        <w:p w:rsidR="000C7563" w:rsidRDefault="00834DB0" w:rsidP="00CA65A9">
          <w:pPr>
            <w:pStyle w:val="RGtitel"/>
          </w:pPr>
          <w:r>
            <w:t>Teknikförvaltningen</w:t>
          </w:r>
        </w:p>
        <w:p w:rsidR="00D93ED7" w:rsidRDefault="00834DB0" w:rsidP="009F41B3">
          <w:pPr>
            <w:pStyle w:val="RGfaktatext"/>
          </w:pPr>
          <w:r>
            <w:t>Mark- och trafikavdelningen</w:t>
          </w:r>
        </w:p>
        <w:p w:rsidR="00A46F95" w:rsidRPr="00551A19" w:rsidRDefault="00834DB0" w:rsidP="009F41B3">
          <w:pPr>
            <w:pStyle w:val="RGfaktatext"/>
          </w:pPr>
          <w:r>
            <w:t>Kundtjänst</w:t>
          </w:r>
        </w:p>
      </w:tc>
      <w:tc>
        <w:tcPr>
          <w:tcW w:w="4678" w:type="dxa"/>
          <w:tcMar>
            <w:left w:w="227" w:type="dxa"/>
            <w:right w:w="0" w:type="dxa"/>
          </w:tcMar>
        </w:tcPr>
        <w:p w:rsidR="000C7563" w:rsidRPr="00CA65A9" w:rsidRDefault="00834DB0" w:rsidP="00CA65A9">
          <w:pPr>
            <w:pStyle w:val="RGtitelfethger"/>
          </w:pPr>
          <w:r>
            <w:t>APT</w:t>
          </w:r>
        </w:p>
        <w:p w:rsidR="000C7563" w:rsidRPr="00961989" w:rsidRDefault="000C7563" w:rsidP="009C56EE">
          <w:pPr>
            <w:jc w:val="right"/>
            <w:rPr>
              <w:rFonts w:ascii="Tahoma" w:hAnsi="Tahoma" w:cs="Tahoma"/>
            </w:rPr>
          </w:pPr>
        </w:p>
      </w:tc>
    </w:tr>
  </w:tbl>
  <w:p w:rsidR="000C7563" w:rsidRDefault="000C7563" w:rsidP="00CA65A9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54FF"/>
    <w:multiLevelType w:val="multilevel"/>
    <w:tmpl w:val="079AD900"/>
    <w:styleLink w:val="Flernivlist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97"/>
        </w:tabs>
        <w:ind w:left="1497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217"/>
        </w:tabs>
        <w:ind w:left="2217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73768B5"/>
    <w:multiLevelType w:val="hybridMultilevel"/>
    <w:tmpl w:val="71C288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E30BF"/>
    <w:multiLevelType w:val="multilevel"/>
    <w:tmpl w:val="CE96EF4C"/>
    <w:lvl w:ilvl="0">
      <w:start w:val="1"/>
      <w:numFmt w:val="decimal"/>
      <w:pStyle w:val="RGnumreradlista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1497"/>
        </w:tabs>
        <w:ind w:left="227" w:firstLine="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19FB71A7"/>
    <w:multiLevelType w:val="hybridMultilevel"/>
    <w:tmpl w:val="E920FE44"/>
    <w:lvl w:ilvl="0" w:tplc="DB24A910">
      <w:start w:val="1"/>
      <w:numFmt w:val="decimal"/>
      <w:pStyle w:val="Liststycke"/>
      <w:lvlText w:val="%1."/>
      <w:lvlJc w:val="left"/>
      <w:pPr>
        <w:ind w:left="947" w:hanging="360"/>
      </w:pPr>
      <w:rPr>
        <w:rFonts w:hint="default"/>
        <w:sz w:val="24"/>
      </w:rPr>
    </w:lvl>
    <w:lvl w:ilvl="1" w:tplc="041D0019" w:tentative="1">
      <w:start w:val="1"/>
      <w:numFmt w:val="lowerLetter"/>
      <w:lvlText w:val="%2."/>
      <w:lvlJc w:val="left"/>
      <w:pPr>
        <w:ind w:left="1667" w:hanging="360"/>
      </w:pPr>
    </w:lvl>
    <w:lvl w:ilvl="2" w:tplc="041D001B" w:tentative="1">
      <w:start w:val="1"/>
      <w:numFmt w:val="lowerRoman"/>
      <w:lvlText w:val="%3."/>
      <w:lvlJc w:val="right"/>
      <w:pPr>
        <w:ind w:left="2387" w:hanging="180"/>
      </w:pPr>
    </w:lvl>
    <w:lvl w:ilvl="3" w:tplc="041D000F" w:tentative="1">
      <w:start w:val="1"/>
      <w:numFmt w:val="decimal"/>
      <w:lvlText w:val="%4."/>
      <w:lvlJc w:val="left"/>
      <w:pPr>
        <w:ind w:left="3107" w:hanging="360"/>
      </w:pPr>
    </w:lvl>
    <w:lvl w:ilvl="4" w:tplc="041D0019" w:tentative="1">
      <w:start w:val="1"/>
      <w:numFmt w:val="lowerLetter"/>
      <w:lvlText w:val="%5."/>
      <w:lvlJc w:val="left"/>
      <w:pPr>
        <w:ind w:left="3827" w:hanging="360"/>
      </w:pPr>
    </w:lvl>
    <w:lvl w:ilvl="5" w:tplc="041D001B" w:tentative="1">
      <w:start w:val="1"/>
      <w:numFmt w:val="lowerRoman"/>
      <w:lvlText w:val="%6."/>
      <w:lvlJc w:val="right"/>
      <w:pPr>
        <w:ind w:left="4547" w:hanging="180"/>
      </w:pPr>
    </w:lvl>
    <w:lvl w:ilvl="6" w:tplc="041D000F" w:tentative="1">
      <w:start w:val="1"/>
      <w:numFmt w:val="decimal"/>
      <w:lvlText w:val="%7."/>
      <w:lvlJc w:val="left"/>
      <w:pPr>
        <w:ind w:left="5267" w:hanging="360"/>
      </w:pPr>
    </w:lvl>
    <w:lvl w:ilvl="7" w:tplc="041D0019" w:tentative="1">
      <w:start w:val="1"/>
      <w:numFmt w:val="lowerLetter"/>
      <w:lvlText w:val="%8."/>
      <w:lvlJc w:val="left"/>
      <w:pPr>
        <w:ind w:left="5987" w:hanging="360"/>
      </w:pPr>
    </w:lvl>
    <w:lvl w:ilvl="8" w:tplc="041D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4" w15:restartNumberingAfterBreak="0">
    <w:nsid w:val="1D7C6145"/>
    <w:multiLevelType w:val="hybridMultilevel"/>
    <w:tmpl w:val="804EAE10"/>
    <w:lvl w:ilvl="0" w:tplc="874836F2">
      <w:start w:val="1"/>
      <w:numFmt w:val="bullet"/>
      <w:pStyle w:val="RGfaktatextpunkt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908A4"/>
    <w:multiLevelType w:val="hybridMultilevel"/>
    <w:tmpl w:val="432A12C4"/>
    <w:lvl w:ilvl="0" w:tplc="51188E6C">
      <w:start w:val="1"/>
      <w:numFmt w:val="decimal"/>
      <w:pStyle w:val="Formatmall1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70698D"/>
    <w:multiLevelType w:val="hybridMultilevel"/>
    <w:tmpl w:val="F25C691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2124D6"/>
    <w:multiLevelType w:val="hybridMultilevel"/>
    <w:tmpl w:val="586ECE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E6786"/>
    <w:multiLevelType w:val="hybridMultilevel"/>
    <w:tmpl w:val="30A20CF6"/>
    <w:lvl w:ilvl="0" w:tplc="A83A592A">
      <w:start w:val="1"/>
      <w:numFmt w:val="bullet"/>
      <w:pStyle w:val="RGpunktlista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1D0003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58D76D68"/>
    <w:multiLevelType w:val="multilevel"/>
    <w:tmpl w:val="F30A68CC"/>
    <w:styleLink w:val="Formatmall2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97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217"/>
        </w:tabs>
        <w:ind w:left="680" w:hanging="226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937"/>
        </w:tabs>
        <w:ind w:left="227" w:firstLine="454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57"/>
        </w:tabs>
        <w:ind w:left="1135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77"/>
        </w:tabs>
        <w:ind w:left="1362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97"/>
        </w:tabs>
        <w:ind w:left="1589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17"/>
        </w:tabs>
        <w:ind w:left="1816" w:hanging="22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37"/>
        </w:tabs>
        <w:ind w:left="2043" w:hanging="227"/>
      </w:pPr>
      <w:rPr>
        <w:rFonts w:ascii="Wingdings" w:hAnsi="Wingdings" w:hint="default"/>
      </w:rPr>
    </w:lvl>
  </w:abstractNum>
  <w:abstractNum w:abstractNumId="10" w15:restartNumberingAfterBreak="0">
    <w:nsid w:val="64166CCF"/>
    <w:multiLevelType w:val="hybridMultilevel"/>
    <w:tmpl w:val="28440712"/>
    <w:lvl w:ilvl="0" w:tplc="A6E42A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87157F"/>
    <w:multiLevelType w:val="hybridMultilevel"/>
    <w:tmpl w:val="71F0A6E6"/>
    <w:lvl w:ilvl="0" w:tplc="041D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9"/>
  </w:num>
  <w:num w:numId="5">
    <w:abstractNumId w:val="8"/>
  </w:num>
  <w:num w:numId="6">
    <w:abstractNumId w:val="2"/>
  </w:num>
  <w:num w:numId="7">
    <w:abstractNumId w:val="4"/>
  </w:num>
  <w:num w:numId="8">
    <w:abstractNumId w:val="8"/>
  </w:num>
  <w:num w:numId="9">
    <w:abstractNumId w:val="2"/>
  </w:num>
  <w:num w:numId="10">
    <w:abstractNumId w:val="1"/>
  </w:num>
  <w:num w:numId="11">
    <w:abstractNumId w:val="4"/>
  </w:num>
  <w:num w:numId="12">
    <w:abstractNumId w:val="8"/>
  </w:num>
  <w:num w:numId="13">
    <w:abstractNumId w:val="2"/>
  </w:num>
  <w:num w:numId="14">
    <w:abstractNumId w:val="4"/>
  </w:num>
  <w:num w:numId="15">
    <w:abstractNumId w:val="8"/>
  </w:num>
  <w:num w:numId="16">
    <w:abstractNumId w:val="2"/>
  </w:num>
  <w:num w:numId="17">
    <w:abstractNumId w:val="6"/>
  </w:num>
  <w:num w:numId="18">
    <w:abstractNumId w:val="11"/>
  </w:num>
  <w:num w:numId="19">
    <w:abstractNumId w:val="7"/>
  </w:num>
  <w:num w:numId="20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SortMethod w:val="0000"/>
  <w:defaultTabStop w:val="1304"/>
  <w:hyphenationZone w:val="425"/>
  <w:clickAndTypeStyle w:val="RGbrdtext"/>
  <w:drawingGridHorizontalSpacing w:val="120"/>
  <w:displayHorizontalDrawingGridEvery w:val="2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11D"/>
    <w:rsid w:val="00003534"/>
    <w:rsid w:val="0001202E"/>
    <w:rsid w:val="000128A3"/>
    <w:rsid w:val="00012B9B"/>
    <w:rsid w:val="00014BAF"/>
    <w:rsid w:val="000162C5"/>
    <w:rsid w:val="000247BE"/>
    <w:rsid w:val="000327B7"/>
    <w:rsid w:val="00040E8B"/>
    <w:rsid w:val="000424F3"/>
    <w:rsid w:val="00042EF7"/>
    <w:rsid w:val="000430BD"/>
    <w:rsid w:val="00044DC0"/>
    <w:rsid w:val="0005372B"/>
    <w:rsid w:val="000605CA"/>
    <w:rsid w:val="00065BF8"/>
    <w:rsid w:val="00066A35"/>
    <w:rsid w:val="00067957"/>
    <w:rsid w:val="0007488E"/>
    <w:rsid w:val="00075B4E"/>
    <w:rsid w:val="00075C9A"/>
    <w:rsid w:val="00076FC2"/>
    <w:rsid w:val="0007748B"/>
    <w:rsid w:val="00077C41"/>
    <w:rsid w:val="00086B3E"/>
    <w:rsid w:val="0008786E"/>
    <w:rsid w:val="00094762"/>
    <w:rsid w:val="00095DA8"/>
    <w:rsid w:val="00097EFD"/>
    <w:rsid w:val="000A2F84"/>
    <w:rsid w:val="000A3FD5"/>
    <w:rsid w:val="000A73DC"/>
    <w:rsid w:val="000A7641"/>
    <w:rsid w:val="000B77F0"/>
    <w:rsid w:val="000C0794"/>
    <w:rsid w:val="000C2173"/>
    <w:rsid w:val="000C58AA"/>
    <w:rsid w:val="000C7563"/>
    <w:rsid w:val="000D669F"/>
    <w:rsid w:val="000D71F2"/>
    <w:rsid w:val="000F16B9"/>
    <w:rsid w:val="000F24FD"/>
    <w:rsid w:val="000F4D80"/>
    <w:rsid w:val="000F5C91"/>
    <w:rsid w:val="00101601"/>
    <w:rsid w:val="00104DA8"/>
    <w:rsid w:val="001100CC"/>
    <w:rsid w:val="00114958"/>
    <w:rsid w:val="001177FE"/>
    <w:rsid w:val="0012473B"/>
    <w:rsid w:val="0013004E"/>
    <w:rsid w:val="00131100"/>
    <w:rsid w:val="00131782"/>
    <w:rsid w:val="001327FE"/>
    <w:rsid w:val="001347E3"/>
    <w:rsid w:val="00140D59"/>
    <w:rsid w:val="0014137F"/>
    <w:rsid w:val="001425CF"/>
    <w:rsid w:val="00146D3A"/>
    <w:rsid w:val="00151079"/>
    <w:rsid w:val="00151361"/>
    <w:rsid w:val="00151372"/>
    <w:rsid w:val="00157850"/>
    <w:rsid w:val="001676C6"/>
    <w:rsid w:val="00167BA8"/>
    <w:rsid w:val="00171D32"/>
    <w:rsid w:val="00173510"/>
    <w:rsid w:val="001765FF"/>
    <w:rsid w:val="00177E69"/>
    <w:rsid w:val="00185552"/>
    <w:rsid w:val="00194B51"/>
    <w:rsid w:val="00194D10"/>
    <w:rsid w:val="001952F3"/>
    <w:rsid w:val="001A04B1"/>
    <w:rsid w:val="001A5D17"/>
    <w:rsid w:val="001B0AAB"/>
    <w:rsid w:val="001B1791"/>
    <w:rsid w:val="001C08B3"/>
    <w:rsid w:val="001C0B4E"/>
    <w:rsid w:val="001C1E22"/>
    <w:rsid w:val="001C5EE5"/>
    <w:rsid w:val="001D0705"/>
    <w:rsid w:val="001D1B94"/>
    <w:rsid w:val="001D1D38"/>
    <w:rsid w:val="001D58C7"/>
    <w:rsid w:val="001D6FBC"/>
    <w:rsid w:val="001E2EA5"/>
    <w:rsid w:val="001E550F"/>
    <w:rsid w:val="001F1F2D"/>
    <w:rsid w:val="00200CEB"/>
    <w:rsid w:val="00201E52"/>
    <w:rsid w:val="002020F7"/>
    <w:rsid w:val="00204E40"/>
    <w:rsid w:val="00206D46"/>
    <w:rsid w:val="00210086"/>
    <w:rsid w:val="00223967"/>
    <w:rsid w:val="00226989"/>
    <w:rsid w:val="00234080"/>
    <w:rsid w:val="0024028B"/>
    <w:rsid w:val="0024062F"/>
    <w:rsid w:val="00245C27"/>
    <w:rsid w:val="0025127D"/>
    <w:rsid w:val="00254B3F"/>
    <w:rsid w:val="0026184F"/>
    <w:rsid w:val="00261F43"/>
    <w:rsid w:val="00262A13"/>
    <w:rsid w:val="0027119F"/>
    <w:rsid w:val="00271C06"/>
    <w:rsid w:val="00273697"/>
    <w:rsid w:val="00274FEB"/>
    <w:rsid w:val="00284E65"/>
    <w:rsid w:val="002879EF"/>
    <w:rsid w:val="00292929"/>
    <w:rsid w:val="00292FC7"/>
    <w:rsid w:val="002931F9"/>
    <w:rsid w:val="00293769"/>
    <w:rsid w:val="0029558B"/>
    <w:rsid w:val="00297CE0"/>
    <w:rsid w:val="002A7B46"/>
    <w:rsid w:val="002B066B"/>
    <w:rsid w:val="002B6633"/>
    <w:rsid w:val="002B7A6B"/>
    <w:rsid w:val="002B7CE4"/>
    <w:rsid w:val="002C0782"/>
    <w:rsid w:val="002C77C8"/>
    <w:rsid w:val="002D058D"/>
    <w:rsid w:val="002D1A98"/>
    <w:rsid w:val="002D1B03"/>
    <w:rsid w:val="002D2B67"/>
    <w:rsid w:val="002D3829"/>
    <w:rsid w:val="002D73A3"/>
    <w:rsid w:val="002E0389"/>
    <w:rsid w:val="002E2176"/>
    <w:rsid w:val="002E3CB4"/>
    <w:rsid w:val="002E491F"/>
    <w:rsid w:val="002E511D"/>
    <w:rsid w:val="002F10A7"/>
    <w:rsid w:val="00303135"/>
    <w:rsid w:val="00304796"/>
    <w:rsid w:val="003064E3"/>
    <w:rsid w:val="003071D9"/>
    <w:rsid w:val="00316B52"/>
    <w:rsid w:val="0032080C"/>
    <w:rsid w:val="00323D36"/>
    <w:rsid w:val="00330CD3"/>
    <w:rsid w:val="00336C01"/>
    <w:rsid w:val="0034748C"/>
    <w:rsid w:val="0035029D"/>
    <w:rsid w:val="003552BC"/>
    <w:rsid w:val="00355C6B"/>
    <w:rsid w:val="0036311D"/>
    <w:rsid w:val="00364668"/>
    <w:rsid w:val="00365B3E"/>
    <w:rsid w:val="00374707"/>
    <w:rsid w:val="0037795D"/>
    <w:rsid w:val="00382355"/>
    <w:rsid w:val="00383AB7"/>
    <w:rsid w:val="0038712A"/>
    <w:rsid w:val="003877DD"/>
    <w:rsid w:val="0039037A"/>
    <w:rsid w:val="00391B6F"/>
    <w:rsid w:val="00392935"/>
    <w:rsid w:val="00397362"/>
    <w:rsid w:val="003A508C"/>
    <w:rsid w:val="003A5694"/>
    <w:rsid w:val="003B120D"/>
    <w:rsid w:val="003B2306"/>
    <w:rsid w:val="003B2324"/>
    <w:rsid w:val="003B4CD4"/>
    <w:rsid w:val="003B5625"/>
    <w:rsid w:val="003B5BCF"/>
    <w:rsid w:val="003B7194"/>
    <w:rsid w:val="003C0671"/>
    <w:rsid w:val="003C0DDB"/>
    <w:rsid w:val="003C149D"/>
    <w:rsid w:val="003C6104"/>
    <w:rsid w:val="003D3DBA"/>
    <w:rsid w:val="003D49EA"/>
    <w:rsid w:val="003D57DD"/>
    <w:rsid w:val="003D6B54"/>
    <w:rsid w:val="003D74DB"/>
    <w:rsid w:val="003E328F"/>
    <w:rsid w:val="003E3F80"/>
    <w:rsid w:val="003E6CEF"/>
    <w:rsid w:val="003E718D"/>
    <w:rsid w:val="003F0B86"/>
    <w:rsid w:val="003F4530"/>
    <w:rsid w:val="00400BCA"/>
    <w:rsid w:val="00400F17"/>
    <w:rsid w:val="004013FF"/>
    <w:rsid w:val="004014D0"/>
    <w:rsid w:val="00404966"/>
    <w:rsid w:val="00404D73"/>
    <w:rsid w:val="00410207"/>
    <w:rsid w:val="00412267"/>
    <w:rsid w:val="00414FC0"/>
    <w:rsid w:val="00415503"/>
    <w:rsid w:val="004176A8"/>
    <w:rsid w:val="00417D42"/>
    <w:rsid w:val="00423CC3"/>
    <w:rsid w:val="00431949"/>
    <w:rsid w:val="00434194"/>
    <w:rsid w:val="004459B6"/>
    <w:rsid w:val="004473D3"/>
    <w:rsid w:val="00454B5B"/>
    <w:rsid w:val="00455FFC"/>
    <w:rsid w:val="00462E21"/>
    <w:rsid w:val="0046396A"/>
    <w:rsid w:val="00465509"/>
    <w:rsid w:val="004655BA"/>
    <w:rsid w:val="004658C5"/>
    <w:rsid w:val="004662C4"/>
    <w:rsid w:val="0047215F"/>
    <w:rsid w:val="004743B5"/>
    <w:rsid w:val="004802AC"/>
    <w:rsid w:val="00483EC2"/>
    <w:rsid w:val="0049430B"/>
    <w:rsid w:val="004A0433"/>
    <w:rsid w:val="004A0EF0"/>
    <w:rsid w:val="004A231E"/>
    <w:rsid w:val="004A7CB0"/>
    <w:rsid w:val="004B2E61"/>
    <w:rsid w:val="004B2E80"/>
    <w:rsid w:val="004C010D"/>
    <w:rsid w:val="004C7ABE"/>
    <w:rsid w:val="004C7D66"/>
    <w:rsid w:val="004D02D7"/>
    <w:rsid w:val="004D20E1"/>
    <w:rsid w:val="004D362C"/>
    <w:rsid w:val="004D63A8"/>
    <w:rsid w:val="004E2916"/>
    <w:rsid w:val="004E3709"/>
    <w:rsid w:val="004F3803"/>
    <w:rsid w:val="004F72C5"/>
    <w:rsid w:val="004F7856"/>
    <w:rsid w:val="004F7A2F"/>
    <w:rsid w:val="00503AF8"/>
    <w:rsid w:val="00506445"/>
    <w:rsid w:val="0050732E"/>
    <w:rsid w:val="00507DE6"/>
    <w:rsid w:val="00510BAB"/>
    <w:rsid w:val="0051223F"/>
    <w:rsid w:val="00512798"/>
    <w:rsid w:val="005162C9"/>
    <w:rsid w:val="00520A5E"/>
    <w:rsid w:val="0052142E"/>
    <w:rsid w:val="005276CA"/>
    <w:rsid w:val="005364DE"/>
    <w:rsid w:val="00546E8B"/>
    <w:rsid w:val="00551A19"/>
    <w:rsid w:val="00553A55"/>
    <w:rsid w:val="00555FA7"/>
    <w:rsid w:val="00566B39"/>
    <w:rsid w:val="00573136"/>
    <w:rsid w:val="00587409"/>
    <w:rsid w:val="00590B03"/>
    <w:rsid w:val="00595E2A"/>
    <w:rsid w:val="0059629D"/>
    <w:rsid w:val="00597903"/>
    <w:rsid w:val="005A2CAE"/>
    <w:rsid w:val="005A72F8"/>
    <w:rsid w:val="005B07CB"/>
    <w:rsid w:val="005B0F40"/>
    <w:rsid w:val="005C0959"/>
    <w:rsid w:val="005C2347"/>
    <w:rsid w:val="005D1DC0"/>
    <w:rsid w:val="005D1F1F"/>
    <w:rsid w:val="005E1CDC"/>
    <w:rsid w:val="005E296A"/>
    <w:rsid w:val="005E2F22"/>
    <w:rsid w:val="005E7E4A"/>
    <w:rsid w:val="005F6462"/>
    <w:rsid w:val="005F680A"/>
    <w:rsid w:val="00603A91"/>
    <w:rsid w:val="00603B61"/>
    <w:rsid w:val="00604AB3"/>
    <w:rsid w:val="00611C25"/>
    <w:rsid w:val="0061302C"/>
    <w:rsid w:val="006208EC"/>
    <w:rsid w:val="006231E1"/>
    <w:rsid w:val="00623315"/>
    <w:rsid w:val="00633832"/>
    <w:rsid w:val="00634063"/>
    <w:rsid w:val="006366A4"/>
    <w:rsid w:val="00640186"/>
    <w:rsid w:val="006443A1"/>
    <w:rsid w:val="00681378"/>
    <w:rsid w:val="00682036"/>
    <w:rsid w:val="00683954"/>
    <w:rsid w:val="00683961"/>
    <w:rsid w:val="00683A29"/>
    <w:rsid w:val="00687C21"/>
    <w:rsid w:val="00691A3B"/>
    <w:rsid w:val="00692850"/>
    <w:rsid w:val="006930F4"/>
    <w:rsid w:val="00694682"/>
    <w:rsid w:val="00696858"/>
    <w:rsid w:val="006B0402"/>
    <w:rsid w:val="006B6092"/>
    <w:rsid w:val="006C34CD"/>
    <w:rsid w:val="006C4AD3"/>
    <w:rsid w:val="006D1A1A"/>
    <w:rsid w:val="006D4FC2"/>
    <w:rsid w:val="006D5E63"/>
    <w:rsid w:val="006D78F3"/>
    <w:rsid w:val="006E0D16"/>
    <w:rsid w:val="006E0F8D"/>
    <w:rsid w:val="006E0FC3"/>
    <w:rsid w:val="006E3B7B"/>
    <w:rsid w:val="006E7464"/>
    <w:rsid w:val="006F5820"/>
    <w:rsid w:val="006F6015"/>
    <w:rsid w:val="006F787C"/>
    <w:rsid w:val="00701F19"/>
    <w:rsid w:val="00703CF0"/>
    <w:rsid w:val="007125D0"/>
    <w:rsid w:val="007133E8"/>
    <w:rsid w:val="00714ED8"/>
    <w:rsid w:val="00716686"/>
    <w:rsid w:val="00720421"/>
    <w:rsid w:val="00734312"/>
    <w:rsid w:val="00746128"/>
    <w:rsid w:val="0074721F"/>
    <w:rsid w:val="0075399B"/>
    <w:rsid w:val="0076458D"/>
    <w:rsid w:val="0076467E"/>
    <w:rsid w:val="0076606A"/>
    <w:rsid w:val="0077483F"/>
    <w:rsid w:val="0079367F"/>
    <w:rsid w:val="0079625C"/>
    <w:rsid w:val="007A477B"/>
    <w:rsid w:val="007A7828"/>
    <w:rsid w:val="007B7C51"/>
    <w:rsid w:val="007C1A2B"/>
    <w:rsid w:val="007C2C58"/>
    <w:rsid w:val="007C57F0"/>
    <w:rsid w:val="007D0612"/>
    <w:rsid w:val="007D1CA0"/>
    <w:rsid w:val="007D69DD"/>
    <w:rsid w:val="007E373D"/>
    <w:rsid w:val="007E5FA9"/>
    <w:rsid w:val="007F02C3"/>
    <w:rsid w:val="007F17B1"/>
    <w:rsid w:val="007F4AA7"/>
    <w:rsid w:val="007F7315"/>
    <w:rsid w:val="0080507F"/>
    <w:rsid w:val="00807887"/>
    <w:rsid w:val="00807B8C"/>
    <w:rsid w:val="00810338"/>
    <w:rsid w:val="0081102F"/>
    <w:rsid w:val="00815598"/>
    <w:rsid w:val="00816660"/>
    <w:rsid w:val="0081691F"/>
    <w:rsid w:val="008260AF"/>
    <w:rsid w:val="00827C0B"/>
    <w:rsid w:val="0083139A"/>
    <w:rsid w:val="00831E62"/>
    <w:rsid w:val="00832089"/>
    <w:rsid w:val="00834DB0"/>
    <w:rsid w:val="008412AB"/>
    <w:rsid w:val="00843860"/>
    <w:rsid w:val="0084639C"/>
    <w:rsid w:val="008518DE"/>
    <w:rsid w:val="008535F0"/>
    <w:rsid w:val="008605EE"/>
    <w:rsid w:val="00860E1C"/>
    <w:rsid w:val="0086250A"/>
    <w:rsid w:val="0086439C"/>
    <w:rsid w:val="00870BCF"/>
    <w:rsid w:val="0087102A"/>
    <w:rsid w:val="00871292"/>
    <w:rsid w:val="0088058A"/>
    <w:rsid w:val="008807A0"/>
    <w:rsid w:val="00882D4E"/>
    <w:rsid w:val="0089662C"/>
    <w:rsid w:val="008A27AA"/>
    <w:rsid w:val="008B021C"/>
    <w:rsid w:val="008B0272"/>
    <w:rsid w:val="008B2F6E"/>
    <w:rsid w:val="008B6185"/>
    <w:rsid w:val="008C069D"/>
    <w:rsid w:val="008D1B02"/>
    <w:rsid w:val="008D5C75"/>
    <w:rsid w:val="008E2616"/>
    <w:rsid w:val="008F23E1"/>
    <w:rsid w:val="008F4F47"/>
    <w:rsid w:val="009045DB"/>
    <w:rsid w:val="009138BF"/>
    <w:rsid w:val="0091418F"/>
    <w:rsid w:val="00914EF8"/>
    <w:rsid w:val="0091598F"/>
    <w:rsid w:val="00922737"/>
    <w:rsid w:val="00935D9C"/>
    <w:rsid w:val="00937293"/>
    <w:rsid w:val="0094269A"/>
    <w:rsid w:val="00960A84"/>
    <w:rsid w:val="00962A5F"/>
    <w:rsid w:val="009638F6"/>
    <w:rsid w:val="009660EC"/>
    <w:rsid w:val="00966165"/>
    <w:rsid w:val="0097089F"/>
    <w:rsid w:val="00973354"/>
    <w:rsid w:val="00975156"/>
    <w:rsid w:val="0098327B"/>
    <w:rsid w:val="00984BE6"/>
    <w:rsid w:val="0099485A"/>
    <w:rsid w:val="009956D1"/>
    <w:rsid w:val="009A62F9"/>
    <w:rsid w:val="009B2538"/>
    <w:rsid w:val="009B40D0"/>
    <w:rsid w:val="009B45C0"/>
    <w:rsid w:val="009C0367"/>
    <w:rsid w:val="009E0383"/>
    <w:rsid w:val="009E2026"/>
    <w:rsid w:val="009F3BA1"/>
    <w:rsid w:val="009F41B3"/>
    <w:rsid w:val="009F4F55"/>
    <w:rsid w:val="00A035F0"/>
    <w:rsid w:val="00A04BA8"/>
    <w:rsid w:val="00A05313"/>
    <w:rsid w:val="00A102E8"/>
    <w:rsid w:val="00A118B5"/>
    <w:rsid w:val="00A126F1"/>
    <w:rsid w:val="00A23EB6"/>
    <w:rsid w:val="00A26210"/>
    <w:rsid w:val="00A30390"/>
    <w:rsid w:val="00A31036"/>
    <w:rsid w:val="00A41168"/>
    <w:rsid w:val="00A419B0"/>
    <w:rsid w:val="00A439DB"/>
    <w:rsid w:val="00A454A2"/>
    <w:rsid w:val="00A46F95"/>
    <w:rsid w:val="00A52A5B"/>
    <w:rsid w:val="00A5424A"/>
    <w:rsid w:val="00A54A33"/>
    <w:rsid w:val="00A73CD6"/>
    <w:rsid w:val="00A764F7"/>
    <w:rsid w:val="00A8511C"/>
    <w:rsid w:val="00A87357"/>
    <w:rsid w:val="00A90009"/>
    <w:rsid w:val="00A926E3"/>
    <w:rsid w:val="00A977F3"/>
    <w:rsid w:val="00AA563F"/>
    <w:rsid w:val="00AB62C2"/>
    <w:rsid w:val="00AB7311"/>
    <w:rsid w:val="00AC04C7"/>
    <w:rsid w:val="00AC39C3"/>
    <w:rsid w:val="00AC4225"/>
    <w:rsid w:val="00AD1C5C"/>
    <w:rsid w:val="00AD2208"/>
    <w:rsid w:val="00AD4E6E"/>
    <w:rsid w:val="00AE1A25"/>
    <w:rsid w:val="00AE68A6"/>
    <w:rsid w:val="00AF32C4"/>
    <w:rsid w:val="00AF43F6"/>
    <w:rsid w:val="00AF61C3"/>
    <w:rsid w:val="00AF6318"/>
    <w:rsid w:val="00AF673E"/>
    <w:rsid w:val="00B010A6"/>
    <w:rsid w:val="00B063CE"/>
    <w:rsid w:val="00B06F19"/>
    <w:rsid w:val="00B13F45"/>
    <w:rsid w:val="00B16990"/>
    <w:rsid w:val="00B2340C"/>
    <w:rsid w:val="00B25358"/>
    <w:rsid w:val="00B26573"/>
    <w:rsid w:val="00B3145C"/>
    <w:rsid w:val="00B314CD"/>
    <w:rsid w:val="00B332ED"/>
    <w:rsid w:val="00B33336"/>
    <w:rsid w:val="00B34009"/>
    <w:rsid w:val="00B34DB5"/>
    <w:rsid w:val="00B35EED"/>
    <w:rsid w:val="00B35FD9"/>
    <w:rsid w:val="00B3656A"/>
    <w:rsid w:val="00B37007"/>
    <w:rsid w:val="00B37983"/>
    <w:rsid w:val="00B41212"/>
    <w:rsid w:val="00B5010B"/>
    <w:rsid w:val="00B553E3"/>
    <w:rsid w:val="00B57DEB"/>
    <w:rsid w:val="00B60A7B"/>
    <w:rsid w:val="00B64669"/>
    <w:rsid w:val="00B70F9E"/>
    <w:rsid w:val="00B72F98"/>
    <w:rsid w:val="00B754B2"/>
    <w:rsid w:val="00B75DA6"/>
    <w:rsid w:val="00B75F68"/>
    <w:rsid w:val="00B824A0"/>
    <w:rsid w:val="00B825FD"/>
    <w:rsid w:val="00B91010"/>
    <w:rsid w:val="00B97016"/>
    <w:rsid w:val="00BA152E"/>
    <w:rsid w:val="00BA1807"/>
    <w:rsid w:val="00BA392F"/>
    <w:rsid w:val="00BA3CF8"/>
    <w:rsid w:val="00BA58A3"/>
    <w:rsid w:val="00BA6665"/>
    <w:rsid w:val="00BA7D71"/>
    <w:rsid w:val="00BB1662"/>
    <w:rsid w:val="00BB7D06"/>
    <w:rsid w:val="00BC11D9"/>
    <w:rsid w:val="00BC6146"/>
    <w:rsid w:val="00BD58C9"/>
    <w:rsid w:val="00BD7A6B"/>
    <w:rsid w:val="00BE0DFD"/>
    <w:rsid w:val="00BE420A"/>
    <w:rsid w:val="00BF1350"/>
    <w:rsid w:val="00BF1D50"/>
    <w:rsid w:val="00BF63EF"/>
    <w:rsid w:val="00C02BF8"/>
    <w:rsid w:val="00C03BAD"/>
    <w:rsid w:val="00C04C58"/>
    <w:rsid w:val="00C10E4C"/>
    <w:rsid w:val="00C10EEB"/>
    <w:rsid w:val="00C11E35"/>
    <w:rsid w:val="00C1749C"/>
    <w:rsid w:val="00C26317"/>
    <w:rsid w:val="00C266C7"/>
    <w:rsid w:val="00C41D4E"/>
    <w:rsid w:val="00C4646D"/>
    <w:rsid w:val="00C526A6"/>
    <w:rsid w:val="00C53C5E"/>
    <w:rsid w:val="00C55324"/>
    <w:rsid w:val="00C55AAB"/>
    <w:rsid w:val="00C57426"/>
    <w:rsid w:val="00C64D9F"/>
    <w:rsid w:val="00C745E3"/>
    <w:rsid w:val="00C77C0B"/>
    <w:rsid w:val="00C8291F"/>
    <w:rsid w:val="00C86216"/>
    <w:rsid w:val="00C86CBB"/>
    <w:rsid w:val="00C90398"/>
    <w:rsid w:val="00C92E7C"/>
    <w:rsid w:val="00C93234"/>
    <w:rsid w:val="00CA65A9"/>
    <w:rsid w:val="00CA794A"/>
    <w:rsid w:val="00CB0EF4"/>
    <w:rsid w:val="00CC395C"/>
    <w:rsid w:val="00CC49FF"/>
    <w:rsid w:val="00CD2AC3"/>
    <w:rsid w:val="00CD465A"/>
    <w:rsid w:val="00CE0782"/>
    <w:rsid w:val="00CE1942"/>
    <w:rsid w:val="00CE5B4B"/>
    <w:rsid w:val="00CF6445"/>
    <w:rsid w:val="00CF6AD5"/>
    <w:rsid w:val="00D025DC"/>
    <w:rsid w:val="00D03DD0"/>
    <w:rsid w:val="00D07276"/>
    <w:rsid w:val="00D10F3C"/>
    <w:rsid w:val="00D16D6B"/>
    <w:rsid w:val="00D17D36"/>
    <w:rsid w:val="00D37379"/>
    <w:rsid w:val="00D44636"/>
    <w:rsid w:val="00D52931"/>
    <w:rsid w:val="00D53EBF"/>
    <w:rsid w:val="00D54DB0"/>
    <w:rsid w:val="00D616C9"/>
    <w:rsid w:val="00D63120"/>
    <w:rsid w:val="00D64E1C"/>
    <w:rsid w:val="00D6597D"/>
    <w:rsid w:val="00D65C8D"/>
    <w:rsid w:val="00D70633"/>
    <w:rsid w:val="00D71605"/>
    <w:rsid w:val="00D73588"/>
    <w:rsid w:val="00D73FC1"/>
    <w:rsid w:val="00D84BEF"/>
    <w:rsid w:val="00D93ED7"/>
    <w:rsid w:val="00DA2992"/>
    <w:rsid w:val="00DA5AE5"/>
    <w:rsid w:val="00DB246E"/>
    <w:rsid w:val="00DB5A57"/>
    <w:rsid w:val="00DB5D0F"/>
    <w:rsid w:val="00DC2408"/>
    <w:rsid w:val="00DC3412"/>
    <w:rsid w:val="00DC54A2"/>
    <w:rsid w:val="00DC5B7F"/>
    <w:rsid w:val="00DC7405"/>
    <w:rsid w:val="00DC7A56"/>
    <w:rsid w:val="00DC7E6B"/>
    <w:rsid w:val="00DD52A2"/>
    <w:rsid w:val="00DF0A70"/>
    <w:rsid w:val="00DF4356"/>
    <w:rsid w:val="00E024D8"/>
    <w:rsid w:val="00E1130C"/>
    <w:rsid w:val="00E12CDA"/>
    <w:rsid w:val="00E138BB"/>
    <w:rsid w:val="00E14EAA"/>
    <w:rsid w:val="00E2657E"/>
    <w:rsid w:val="00E34105"/>
    <w:rsid w:val="00E35348"/>
    <w:rsid w:val="00E41010"/>
    <w:rsid w:val="00E46E09"/>
    <w:rsid w:val="00E53B74"/>
    <w:rsid w:val="00E56621"/>
    <w:rsid w:val="00E5766E"/>
    <w:rsid w:val="00E6163A"/>
    <w:rsid w:val="00E62380"/>
    <w:rsid w:val="00E64D25"/>
    <w:rsid w:val="00E85119"/>
    <w:rsid w:val="00E96B35"/>
    <w:rsid w:val="00EB063E"/>
    <w:rsid w:val="00EC05C4"/>
    <w:rsid w:val="00EC12D4"/>
    <w:rsid w:val="00EC27B2"/>
    <w:rsid w:val="00EC42F8"/>
    <w:rsid w:val="00EC7251"/>
    <w:rsid w:val="00ED27C4"/>
    <w:rsid w:val="00ED57A7"/>
    <w:rsid w:val="00ED5FD6"/>
    <w:rsid w:val="00EE3B78"/>
    <w:rsid w:val="00EF4F6C"/>
    <w:rsid w:val="00EF771D"/>
    <w:rsid w:val="00F029BC"/>
    <w:rsid w:val="00F06D54"/>
    <w:rsid w:val="00F12859"/>
    <w:rsid w:val="00F12909"/>
    <w:rsid w:val="00F12C2D"/>
    <w:rsid w:val="00F14EDD"/>
    <w:rsid w:val="00F15491"/>
    <w:rsid w:val="00F164E2"/>
    <w:rsid w:val="00F1680E"/>
    <w:rsid w:val="00F215BC"/>
    <w:rsid w:val="00F23E84"/>
    <w:rsid w:val="00F27675"/>
    <w:rsid w:val="00F31348"/>
    <w:rsid w:val="00F368A5"/>
    <w:rsid w:val="00F449B3"/>
    <w:rsid w:val="00F47DF8"/>
    <w:rsid w:val="00F502A3"/>
    <w:rsid w:val="00F5570C"/>
    <w:rsid w:val="00F55AB5"/>
    <w:rsid w:val="00F61415"/>
    <w:rsid w:val="00F64C03"/>
    <w:rsid w:val="00F66681"/>
    <w:rsid w:val="00F73470"/>
    <w:rsid w:val="00F77607"/>
    <w:rsid w:val="00F77EEE"/>
    <w:rsid w:val="00F80B80"/>
    <w:rsid w:val="00F81EF7"/>
    <w:rsid w:val="00F83D2D"/>
    <w:rsid w:val="00F90365"/>
    <w:rsid w:val="00F9567F"/>
    <w:rsid w:val="00F95F44"/>
    <w:rsid w:val="00FA2DFA"/>
    <w:rsid w:val="00FA597B"/>
    <w:rsid w:val="00FC4CB9"/>
    <w:rsid w:val="00FC6BA3"/>
    <w:rsid w:val="00FD135A"/>
    <w:rsid w:val="00FD1CA3"/>
    <w:rsid w:val="00FD3F96"/>
    <w:rsid w:val="00FE01B3"/>
    <w:rsid w:val="00FE236F"/>
    <w:rsid w:val="00FF010C"/>
    <w:rsid w:val="00FF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52435690"/>
  <w15:docId w15:val="{12193F45-A933-48BF-8873-B41A35C2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aramond" w:eastAsia="Times New Roman" w:hAnsi="Garamond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semiHidden="1" w:uiPriority="9" w:unhideWhenUsed="1"/>
    <w:lsdException w:name="heading 3" w:uiPriority="0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151079"/>
    <w:rPr>
      <w:sz w:val="24"/>
      <w:szCs w:val="24"/>
    </w:rPr>
  </w:style>
  <w:style w:type="paragraph" w:styleId="Rubrik1">
    <w:name w:val="heading 1"/>
    <w:basedOn w:val="Normal"/>
    <w:next w:val="Normal"/>
    <w:semiHidden/>
    <w:rsid w:val="00B34DB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semiHidden/>
    <w:rsid w:val="00B34DB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Rubrik3">
    <w:name w:val="heading 3"/>
    <w:basedOn w:val="Normal"/>
    <w:next w:val="Normal"/>
    <w:semiHidden/>
    <w:rsid w:val="00B34DB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Rubrik4">
    <w:name w:val="heading 4"/>
    <w:basedOn w:val="Normal"/>
    <w:next w:val="Normal"/>
    <w:link w:val="Rubrik4Char"/>
    <w:uiPriority w:val="9"/>
    <w:semiHidden/>
    <w:rsid w:val="00B34DB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Ghuvudrubrik">
    <w:name w:val="RG huvudrubrik"/>
    <w:basedOn w:val="RGrubrik1"/>
    <w:next w:val="RGbrdtext"/>
    <w:semiHidden/>
    <w:unhideWhenUsed/>
    <w:qFormat/>
    <w:rsid w:val="00AF61C3"/>
    <w:rPr>
      <w:rFonts w:eastAsiaTheme="majorEastAsia"/>
      <w:sz w:val="36"/>
      <w:szCs w:val="48"/>
    </w:rPr>
  </w:style>
  <w:style w:type="paragraph" w:customStyle="1" w:styleId="RGrubrik1">
    <w:name w:val="RG rubrik 1"/>
    <w:basedOn w:val="Rubrik1"/>
    <w:next w:val="RGbrdtext"/>
    <w:uiPriority w:val="1"/>
    <w:qFormat/>
    <w:rsid w:val="009B45C0"/>
    <w:pPr>
      <w:spacing w:before="40" w:after="40"/>
    </w:pPr>
    <w:rPr>
      <w:rFonts w:ascii="Tahoma" w:hAnsi="Tahoma"/>
      <w:color w:val="464646"/>
      <w:sz w:val="25"/>
      <w:szCs w:val="25"/>
    </w:rPr>
  </w:style>
  <w:style w:type="paragraph" w:customStyle="1" w:styleId="RGrubrik2">
    <w:name w:val="RG rubrik 2"/>
    <w:basedOn w:val="Rubrik2"/>
    <w:next w:val="RGbrdtext"/>
    <w:uiPriority w:val="3"/>
    <w:qFormat/>
    <w:rsid w:val="009B45C0"/>
    <w:pPr>
      <w:spacing w:before="40" w:after="20"/>
    </w:pPr>
    <w:rPr>
      <w:rFonts w:ascii="Tahoma" w:hAnsi="Tahoma"/>
      <w:i w:val="0"/>
      <w:color w:val="464646"/>
      <w:sz w:val="22"/>
      <w:szCs w:val="22"/>
    </w:rPr>
  </w:style>
  <w:style w:type="paragraph" w:customStyle="1" w:styleId="RGrubrik3">
    <w:name w:val="RG rubrik 3"/>
    <w:basedOn w:val="Rubrik3"/>
    <w:next w:val="RGbrdtext"/>
    <w:uiPriority w:val="3"/>
    <w:qFormat/>
    <w:rsid w:val="00AF61C3"/>
    <w:pPr>
      <w:spacing w:before="40" w:after="20"/>
    </w:pPr>
    <w:rPr>
      <w:rFonts w:ascii="Tahoma" w:hAnsi="Tahoma"/>
      <w:color w:val="464646"/>
      <w:sz w:val="19"/>
      <w:szCs w:val="18"/>
    </w:rPr>
  </w:style>
  <w:style w:type="paragraph" w:customStyle="1" w:styleId="RGsidhuvud">
    <w:name w:val="RG sidhuvud"/>
    <w:basedOn w:val="RGsidfot"/>
    <w:uiPriority w:val="2"/>
    <w:semiHidden/>
    <w:unhideWhenUsed/>
    <w:qFormat/>
    <w:rsid w:val="00AF61C3"/>
    <w:pPr>
      <w:spacing w:after="0" w:line="240" w:lineRule="auto"/>
    </w:pPr>
    <w:rPr>
      <w:sz w:val="16"/>
      <w:szCs w:val="16"/>
    </w:rPr>
  </w:style>
  <w:style w:type="paragraph" w:customStyle="1" w:styleId="RGsidfot">
    <w:name w:val="RG sidfot"/>
    <w:basedOn w:val="RGfaktatext"/>
    <w:uiPriority w:val="2"/>
    <w:unhideWhenUsed/>
    <w:qFormat/>
    <w:rsid w:val="00AF61C3"/>
    <w:pPr>
      <w:autoSpaceDE w:val="0"/>
      <w:autoSpaceDN w:val="0"/>
      <w:adjustRightInd w:val="0"/>
      <w:spacing w:after="60" w:line="180" w:lineRule="atLeast"/>
      <w:textAlignment w:val="center"/>
    </w:pPr>
    <w:rPr>
      <w:sz w:val="14"/>
      <w:szCs w:val="12"/>
    </w:rPr>
  </w:style>
  <w:style w:type="paragraph" w:customStyle="1" w:styleId="RGbrdtextstycke">
    <w:name w:val="RG brödtext stycke"/>
    <w:uiPriority w:val="1"/>
    <w:semiHidden/>
    <w:unhideWhenUsed/>
    <w:qFormat/>
    <w:rsid w:val="00AF61C3"/>
    <w:pPr>
      <w:autoSpaceDE w:val="0"/>
      <w:autoSpaceDN w:val="0"/>
      <w:adjustRightInd w:val="0"/>
      <w:spacing w:after="200" w:line="260" w:lineRule="atLeast"/>
      <w:textAlignment w:val="center"/>
    </w:pPr>
    <w:rPr>
      <w:color w:val="000000"/>
      <w:sz w:val="24"/>
      <w:szCs w:val="24"/>
    </w:rPr>
  </w:style>
  <w:style w:type="paragraph" w:styleId="Sidhuvud">
    <w:name w:val="header"/>
    <w:basedOn w:val="RGtitel"/>
    <w:semiHidden/>
    <w:rsid w:val="00B34DB5"/>
  </w:style>
  <w:style w:type="paragraph" w:styleId="Sidfot">
    <w:name w:val="footer"/>
    <w:basedOn w:val="Normal"/>
    <w:semiHidden/>
    <w:rsid w:val="00B34DB5"/>
    <w:pPr>
      <w:tabs>
        <w:tab w:val="center" w:pos="4536"/>
        <w:tab w:val="right" w:pos="9072"/>
      </w:tabs>
    </w:pPr>
  </w:style>
  <w:style w:type="character" w:styleId="Sidnummer">
    <w:name w:val="page number"/>
    <w:basedOn w:val="Standardstycketeckensnitt"/>
    <w:semiHidden/>
    <w:rsid w:val="00B34DB5"/>
  </w:style>
  <w:style w:type="paragraph" w:customStyle="1" w:styleId="RGingress">
    <w:name w:val="RG ingress"/>
    <w:basedOn w:val="RGbrdtextstycke"/>
    <w:uiPriority w:val="1"/>
    <w:qFormat/>
    <w:rsid w:val="00AF61C3"/>
    <w:pPr>
      <w:spacing w:after="0" w:line="300" w:lineRule="atLeast"/>
    </w:pPr>
    <w:rPr>
      <w:rFonts w:ascii="Tahoma" w:hAnsi="Tahoma"/>
      <w:iCs/>
      <w:color w:val="5A5A5A"/>
    </w:rPr>
  </w:style>
  <w:style w:type="paragraph" w:customStyle="1" w:styleId="RGbrdtextkursiv">
    <w:name w:val="RG brödtext kursiv"/>
    <w:basedOn w:val="RGbrdtextstycke"/>
    <w:uiPriority w:val="1"/>
    <w:qFormat/>
    <w:rsid w:val="00AF61C3"/>
    <w:pPr>
      <w:spacing w:after="0"/>
    </w:pPr>
    <w:rPr>
      <w:rFonts w:ascii="Garamond Kursiv" w:hAnsi="Garamond Kursiv"/>
      <w:i/>
      <w:iCs/>
    </w:rPr>
  </w:style>
  <w:style w:type="character" w:styleId="Hyperlnk">
    <w:name w:val="Hyperlink"/>
    <w:basedOn w:val="Standardstycketeckensnitt"/>
    <w:uiPriority w:val="99"/>
    <w:unhideWhenUsed/>
    <w:rsid w:val="007F02C3"/>
    <w:rPr>
      <w:color w:val="0076AA" w:themeColor="accent1" w:themeShade="BF"/>
      <w:u w:val="none"/>
    </w:rPr>
  </w:style>
  <w:style w:type="character" w:styleId="AnvndHyperlnk">
    <w:name w:val="FollowedHyperlink"/>
    <w:basedOn w:val="Standardstycketeckensnitt"/>
    <w:semiHidden/>
    <w:rsid w:val="00B34DB5"/>
    <w:rPr>
      <w:color w:val="800080"/>
      <w:u w:val="single"/>
    </w:rPr>
  </w:style>
  <w:style w:type="paragraph" w:styleId="Dokumentversikt">
    <w:name w:val="Document Map"/>
    <w:basedOn w:val="Normal"/>
    <w:semiHidden/>
    <w:rsid w:val="00B34DB5"/>
    <w:pPr>
      <w:shd w:val="clear" w:color="auto" w:fill="000080"/>
    </w:pPr>
    <w:rPr>
      <w:rFonts w:ascii="Tahoma" w:hAnsi="Tahoma" w:cs="Tahoma"/>
    </w:rPr>
  </w:style>
  <w:style w:type="paragraph" w:customStyle="1" w:styleId="RGfaktatext">
    <w:name w:val="RG faktatext"/>
    <w:uiPriority w:val="3"/>
    <w:qFormat/>
    <w:rsid w:val="00AF61C3"/>
    <w:pPr>
      <w:spacing w:line="240" w:lineRule="atLeast"/>
    </w:pPr>
    <w:rPr>
      <w:rFonts w:ascii="Tahoma" w:hAnsi="Tahoma" w:cs="Tahoma"/>
      <w:color w:val="2D2D2D"/>
      <w:sz w:val="18"/>
      <w:szCs w:val="24"/>
    </w:rPr>
  </w:style>
  <w:style w:type="paragraph" w:customStyle="1" w:styleId="RGtabelltext">
    <w:name w:val="RG tabelltext"/>
    <w:basedOn w:val="RGsidhuvud"/>
    <w:uiPriority w:val="2"/>
    <w:qFormat/>
    <w:rsid w:val="00AF61C3"/>
  </w:style>
  <w:style w:type="paragraph" w:customStyle="1" w:styleId="RGbrdtextindrag">
    <w:name w:val="RG brödtext indrag"/>
    <w:basedOn w:val="RGbrdtextstycke"/>
    <w:uiPriority w:val="1"/>
    <w:semiHidden/>
    <w:unhideWhenUsed/>
    <w:qFormat/>
    <w:rsid w:val="00391B6F"/>
    <w:pPr>
      <w:spacing w:after="0"/>
      <w:ind w:firstLine="227"/>
    </w:pPr>
  </w:style>
  <w:style w:type="paragraph" w:customStyle="1" w:styleId="RGbrdtext">
    <w:name w:val="RG brödtext"/>
    <w:basedOn w:val="RGbrdtextstycke"/>
    <w:qFormat/>
    <w:rsid w:val="00AF61C3"/>
    <w:pPr>
      <w:spacing w:after="0"/>
    </w:pPr>
  </w:style>
  <w:style w:type="paragraph" w:styleId="Liststycke">
    <w:name w:val="List Paragraph"/>
    <w:basedOn w:val="Normal"/>
    <w:uiPriority w:val="34"/>
    <w:qFormat/>
    <w:rsid w:val="00C93234"/>
    <w:pPr>
      <w:numPr>
        <w:numId w:val="2"/>
      </w:numPr>
      <w:spacing w:before="60" w:after="60" w:line="288" w:lineRule="auto"/>
      <w:ind w:left="227" w:hanging="227"/>
    </w:pPr>
  </w:style>
  <w:style w:type="character" w:styleId="Stark">
    <w:name w:val="Strong"/>
    <w:basedOn w:val="Standardstycketeckensnitt"/>
    <w:uiPriority w:val="22"/>
    <w:qFormat/>
    <w:rsid w:val="00B34DB5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B34DB5"/>
    <w:rPr>
      <w:b/>
      <w:bCs/>
      <w:i/>
      <w:iCs/>
      <w:color w:val="4F81BD"/>
    </w:rPr>
  </w:style>
  <w:style w:type="character" w:styleId="Betoning">
    <w:name w:val="Emphasis"/>
    <w:basedOn w:val="Standardstycketeckensnitt"/>
    <w:uiPriority w:val="20"/>
    <w:semiHidden/>
    <w:rsid w:val="00B34DB5"/>
    <w:rPr>
      <w:i/>
      <w:iCs/>
    </w:rPr>
  </w:style>
  <w:style w:type="character" w:styleId="Diskretbetoning">
    <w:name w:val="Subtle Emphasis"/>
    <w:basedOn w:val="Standardstycketeckensnitt"/>
    <w:uiPriority w:val="19"/>
    <w:semiHidden/>
    <w:rsid w:val="00B34DB5"/>
    <w:rPr>
      <w:i/>
      <w:iCs/>
      <w:color w:val="808080"/>
    </w:rPr>
  </w:style>
  <w:style w:type="paragraph" w:styleId="Underrubrik">
    <w:name w:val="Subtitle"/>
    <w:basedOn w:val="Normal"/>
    <w:next w:val="Normal"/>
    <w:link w:val="UnderrubrikChar"/>
    <w:uiPriority w:val="11"/>
    <w:semiHidden/>
    <w:rsid w:val="00B34DB5"/>
    <w:pPr>
      <w:spacing w:after="60"/>
      <w:jc w:val="center"/>
      <w:outlineLvl w:val="1"/>
    </w:pPr>
    <w:rPr>
      <w:rFonts w:ascii="Cambria" w:hAnsi="Cambria"/>
    </w:rPr>
  </w:style>
  <w:style w:type="character" w:customStyle="1" w:styleId="UnderrubrikChar">
    <w:name w:val="Underrubrik Char"/>
    <w:basedOn w:val="Standardstycketeckensnitt"/>
    <w:link w:val="Underrubrik"/>
    <w:uiPriority w:val="11"/>
    <w:semiHidden/>
    <w:rsid w:val="00973354"/>
    <w:rPr>
      <w:rFonts w:ascii="Cambria" w:hAnsi="Cambria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semiHidden/>
    <w:rsid w:val="00B34DB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RubrikChar">
    <w:name w:val="Rubrik Char"/>
    <w:basedOn w:val="Standardstycketeckensnitt"/>
    <w:link w:val="Rubrik"/>
    <w:uiPriority w:val="10"/>
    <w:semiHidden/>
    <w:rsid w:val="00973354"/>
    <w:rPr>
      <w:rFonts w:ascii="Cambria" w:hAnsi="Cambria"/>
      <w:b/>
      <w:bCs/>
      <w:kern w:val="28"/>
      <w:sz w:val="32"/>
      <w:szCs w:val="32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73354"/>
    <w:rPr>
      <w:rFonts w:ascii="Calibri" w:hAnsi="Calibri"/>
      <w:b/>
      <w:bCs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73354"/>
    <w:rPr>
      <w:rFonts w:ascii="Cambria" w:hAnsi="Cambria"/>
      <w:b/>
      <w:bCs/>
      <w:i/>
      <w:iCs/>
      <w:sz w:val="28"/>
      <w:szCs w:val="28"/>
    </w:rPr>
  </w:style>
  <w:style w:type="paragraph" w:styleId="Innehll1">
    <w:name w:val="toc 1"/>
    <w:basedOn w:val="RGfaktatext"/>
    <w:next w:val="RGfaktatext"/>
    <w:autoRedefine/>
    <w:uiPriority w:val="39"/>
    <w:rsid w:val="00AF61C3"/>
    <w:pPr>
      <w:tabs>
        <w:tab w:val="right" w:leader="dot" w:pos="7938"/>
      </w:tabs>
      <w:autoSpaceDE w:val="0"/>
      <w:autoSpaceDN w:val="0"/>
      <w:adjustRightInd w:val="0"/>
      <w:spacing w:before="120" w:after="40"/>
      <w:textAlignment w:val="center"/>
    </w:pPr>
    <w:rPr>
      <w:b/>
      <w:noProof/>
      <w:color w:val="464646"/>
      <w:sz w:val="20"/>
      <w:szCs w:val="20"/>
    </w:rPr>
  </w:style>
  <w:style w:type="paragraph" w:styleId="Innehll2">
    <w:name w:val="toc 2"/>
    <w:basedOn w:val="RGfaktatext"/>
    <w:next w:val="RGfaktatext"/>
    <w:autoRedefine/>
    <w:uiPriority w:val="39"/>
    <w:unhideWhenUsed/>
    <w:rsid w:val="00AF61C3"/>
    <w:pPr>
      <w:tabs>
        <w:tab w:val="right" w:leader="dot" w:pos="7938"/>
      </w:tabs>
      <w:autoSpaceDE w:val="0"/>
      <w:autoSpaceDN w:val="0"/>
      <w:adjustRightInd w:val="0"/>
      <w:spacing w:after="40"/>
      <w:ind w:left="278"/>
      <w:textAlignment w:val="center"/>
    </w:pPr>
    <w:rPr>
      <w:noProof/>
      <w:color w:val="161616" w:themeColor="background2" w:themeShade="1A"/>
      <w:szCs w:val="18"/>
    </w:rPr>
  </w:style>
  <w:style w:type="paragraph" w:customStyle="1" w:styleId="RGadressnamnefternamn">
    <w:name w:val="RG adress_namn efternamn"/>
    <w:next w:val="Normal"/>
    <w:link w:val="RGadressnamnefternamnChar"/>
    <w:semiHidden/>
    <w:unhideWhenUsed/>
    <w:qFormat/>
    <w:rsid w:val="00AF61C3"/>
    <w:rPr>
      <w:rFonts w:ascii="Tahoma" w:hAnsi="Tahoma" w:cs="Tahoma"/>
      <w:b/>
      <w:bCs/>
      <w:color w:val="3C3C3C"/>
      <w:sz w:val="18"/>
    </w:rPr>
  </w:style>
  <w:style w:type="paragraph" w:styleId="Ballongtext">
    <w:name w:val="Balloon Text"/>
    <w:basedOn w:val="Normal"/>
    <w:link w:val="BallongtextChar"/>
    <w:uiPriority w:val="99"/>
    <w:semiHidden/>
    <w:rsid w:val="00B34DB5"/>
    <w:rPr>
      <w:rFonts w:ascii="Tahoma" w:hAnsi="Tahoma" w:cs="Tahoma"/>
      <w:sz w:val="16"/>
      <w:szCs w:val="16"/>
    </w:rPr>
  </w:style>
  <w:style w:type="character" w:customStyle="1" w:styleId="RGadressnamnefternamnChar">
    <w:name w:val="RG adress_namn efternamn Char"/>
    <w:basedOn w:val="Standardstycketeckensnitt"/>
    <w:link w:val="RGadressnamnefternamn"/>
    <w:semiHidden/>
    <w:rsid w:val="002F10A7"/>
    <w:rPr>
      <w:rFonts w:ascii="Tahoma" w:hAnsi="Tahoma" w:cs="Tahoma"/>
      <w:b/>
      <w:bCs/>
      <w:color w:val="3C3C3C"/>
      <w:sz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973354"/>
    <w:rPr>
      <w:rFonts w:ascii="Tahoma" w:hAnsi="Tahoma" w:cs="Tahoma"/>
      <w:sz w:val="16"/>
      <w:szCs w:val="16"/>
    </w:rPr>
  </w:style>
  <w:style w:type="paragraph" w:styleId="Innehllsfrteckningsrubrik">
    <w:name w:val="TOC Heading"/>
    <w:basedOn w:val="Normal"/>
    <w:next w:val="Normal"/>
    <w:uiPriority w:val="39"/>
    <w:semiHidden/>
    <w:qFormat/>
    <w:rsid w:val="00F14EDD"/>
    <w:rPr>
      <w:rFonts w:ascii="Tahoma" w:hAnsi="Tahoma" w:cs="Tahoma"/>
      <w:b/>
      <w:color w:val="2D2D2D"/>
    </w:rPr>
  </w:style>
  <w:style w:type="paragraph" w:styleId="Innehll3">
    <w:name w:val="toc 3"/>
    <w:basedOn w:val="RGfaktatext"/>
    <w:next w:val="RGfaktatext"/>
    <w:autoRedefine/>
    <w:uiPriority w:val="39"/>
    <w:unhideWhenUsed/>
    <w:rsid w:val="00AF61C3"/>
    <w:pPr>
      <w:tabs>
        <w:tab w:val="right" w:leader="dot" w:pos="7938"/>
      </w:tabs>
      <w:autoSpaceDE w:val="0"/>
      <w:autoSpaceDN w:val="0"/>
      <w:adjustRightInd w:val="0"/>
      <w:spacing w:after="40"/>
      <w:ind w:left="482"/>
      <w:textAlignment w:val="center"/>
    </w:pPr>
    <w:rPr>
      <w:noProof/>
      <w:color w:val="161616" w:themeColor="background2" w:themeShade="1A"/>
      <w:szCs w:val="18"/>
    </w:rPr>
  </w:style>
  <w:style w:type="table" w:styleId="Tabellrutnt">
    <w:name w:val="Table Grid"/>
    <w:basedOn w:val="Normaltabell"/>
    <w:uiPriority w:val="59"/>
    <w:rsid w:val="00B34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B34DB5"/>
    <w:rPr>
      <w:color w:val="808080"/>
    </w:rPr>
  </w:style>
  <w:style w:type="paragraph" w:customStyle="1" w:styleId="RGtitel">
    <w:name w:val="RG titel"/>
    <w:uiPriority w:val="2"/>
    <w:semiHidden/>
    <w:unhideWhenUsed/>
    <w:rsid w:val="00AF61C3"/>
    <w:rPr>
      <w:rFonts w:ascii="Tahoma" w:hAnsi="Tahoma" w:cs="Tahoma"/>
      <w:color w:val="7F7F7F"/>
      <w:sz w:val="24"/>
      <w:szCs w:val="24"/>
    </w:rPr>
  </w:style>
  <w:style w:type="paragraph" w:customStyle="1" w:styleId="Formatmall1">
    <w:name w:val="Formatmall1"/>
    <w:basedOn w:val="RGbrdtext"/>
    <w:semiHidden/>
    <w:rsid w:val="00B34DB5"/>
    <w:pPr>
      <w:numPr>
        <w:numId w:val="1"/>
      </w:numPr>
    </w:pPr>
  </w:style>
  <w:style w:type="paragraph" w:customStyle="1" w:styleId="RGnumreradlista">
    <w:name w:val="RG numrerad lista"/>
    <w:basedOn w:val="RGpunktlista"/>
    <w:uiPriority w:val="1"/>
    <w:qFormat/>
    <w:rsid w:val="00AF61C3"/>
    <w:pPr>
      <w:numPr>
        <w:numId w:val="16"/>
      </w:numPr>
      <w:tabs>
        <w:tab w:val="clear" w:pos="255"/>
        <w:tab w:val="left" w:pos="454"/>
      </w:tabs>
    </w:pPr>
  </w:style>
  <w:style w:type="numbering" w:customStyle="1" w:styleId="Flernivlista">
    <w:name w:val="Flernivålista"/>
    <w:uiPriority w:val="99"/>
    <w:rsid w:val="00455FFC"/>
    <w:pPr>
      <w:numPr>
        <w:numId w:val="3"/>
      </w:numPr>
    </w:pPr>
  </w:style>
  <w:style w:type="numbering" w:customStyle="1" w:styleId="Formatmall2">
    <w:name w:val="Formatmall2"/>
    <w:uiPriority w:val="99"/>
    <w:rsid w:val="00455FFC"/>
    <w:pPr>
      <w:numPr>
        <w:numId w:val="4"/>
      </w:numPr>
    </w:pPr>
  </w:style>
  <w:style w:type="paragraph" w:customStyle="1" w:styleId="RGstreck">
    <w:name w:val="RG streck"/>
    <w:basedOn w:val="RGrubrik4"/>
    <w:uiPriority w:val="2"/>
    <w:qFormat/>
    <w:rsid w:val="00AF61C3"/>
    <w:pPr>
      <w:pBdr>
        <w:bottom w:val="single" w:sz="4" w:space="4" w:color="A6A6A6"/>
      </w:pBdr>
      <w:spacing w:after="280"/>
    </w:pPr>
    <w:rPr>
      <w:iCs/>
      <w:sz w:val="24"/>
      <w:szCs w:val="32"/>
    </w:rPr>
  </w:style>
  <w:style w:type="paragraph" w:customStyle="1" w:styleId="RGrubrikutanfrinnehllsfrteckning">
    <w:name w:val="RG rubrik utanför innehållsförteckning"/>
    <w:basedOn w:val="RGrubrik1"/>
    <w:unhideWhenUsed/>
    <w:rsid w:val="00AF61C3"/>
    <w:pPr>
      <w:keepNext w:val="0"/>
      <w:outlineLvl w:val="9"/>
    </w:pPr>
    <w:rPr>
      <w:rFonts w:cs="Times New Roman"/>
      <w:bCs w:val="0"/>
      <w:kern w:val="0"/>
      <w:sz w:val="32"/>
      <w:szCs w:val="32"/>
    </w:rPr>
  </w:style>
  <w:style w:type="paragraph" w:styleId="Fotnotstext">
    <w:name w:val="footnote text"/>
    <w:basedOn w:val="Normal"/>
    <w:link w:val="FotnotstextChar"/>
    <w:uiPriority w:val="99"/>
    <w:semiHidden/>
    <w:rsid w:val="00F14EDD"/>
    <w:rPr>
      <w:rFonts w:ascii="Tahoma" w:eastAsiaTheme="minorHAnsi" w:hAnsi="Tahoma" w:cstheme="minorBidi"/>
      <w:sz w:val="14"/>
      <w:szCs w:val="20"/>
      <w:lang w:eastAsia="en-US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F14EDD"/>
    <w:rPr>
      <w:rFonts w:ascii="Tahoma" w:eastAsiaTheme="minorHAnsi" w:hAnsi="Tahoma" w:cstheme="minorBidi"/>
      <w:sz w:val="14"/>
      <w:lang w:eastAsia="en-US"/>
    </w:rPr>
  </w:style>
  <w:style w:type="character" w:styleId="Fotnotsreferens">
    <w:name w:val="footnote reference"/>
    <w:basedOn w:val="Standardstycketeckensnitt"/>
    <w:uiPriority w:val="99"/>
    <w:semiHidden/>
    <w:rsid w:val="00F14EDD"/>
    <w:rPr>
      <w:vertAlign w:val="superscript"/>
    </w:rPr>
  </w:style>
  <w:style w:type="paragraph" w:customStyle="1" w:styleId="RGbrdtextstyckelinje">
    <w:name w:val="RG brödtext styckelinje"/>
    <w:basedOn w:val="RGbrdtext"/>
    <w:uiPriority w:val="1"/>
    <w:semiHidden/>
    <w:unhideWhenUsed/>
    <w:rsid w:val="00391B6F"/>
    <w:pPr>
      <w:pBdr>
        <w:bottom w:val="single" w:sz="4" w:space="12" w:color="808080"/>
      </w:pBdr>
    </w:pPr>
  </w:style>
  <w:style w:type="paragraph" w:customStyle="1" w:styleId="Allmntstyckeformat">
    <w:name w:val="[Allmänt styckeformat]"/>
    <w:basedOn w:val="Normal"/>
    <w:uiPriority w:val="99"/>
    <w:rsid w:val="00E56621"/>
    <w:pPr>
      <w:autoSpaceDE w:val="0"/>
      <w:autoSpaceDN w:val="0"/>
      <w:adjustRightInd w:val="0"/>
      <w:spacing w:line="288" w:lineRule="auto"/>
      <w:textAlignment w:val="center"/>
    </w:pPr>
    <w:rPr>
      <w:rFonts w:ascii="Times New Roman" w:hAnsi="Times New Roman"/>
      <w:color w:val="000000"/>
    </w:rPr>
  </w:style>
  <w:style w:type="paragraph" w:customStyle="1" w:styleId="RGtabellrubrik">
    <w:name w:val="RG tabellrubrik"/>
    <w:basedOn w:val="RGfaktatext"/>
    <w:uiPriority w:val="2"/>
    <w:rsid w:val="00AF61C3"/>
    <w:rPr>
      <w:b/>
    </w:rPr>
  </w:style>
  <w:style w:type="paragraph" w:customStyle="1" w:styleId="RGrubrik4">
    <w:name w:val="RG rubrik 4"/>
    <w:basedOn w:val="RGfaktatext"/>
    <w:next w:val="RGbrdtext"/>
    <w:uiPriority w:val="3"/>
    <w:rsid w:val="00AF61C3"/>
    <w:pPr>
      <w:autoSpaceDE w:val="0"/>
      <w:autoSpaceDN w:val="0"/>
      <w:adjustRightInd w:val="0"/>
      <w:spacing w:before="40" w:after="20" w:line="240" w:lineRule="auto"/>
      <w:textAlignment w:val="center"/>
    </w:pPr>
    <w:rPr>
      <w:bCs/>
      <w:kern w:val="36"/>
      <w:sz w:val="20"/>
      <w:szCs w:val="20"/>
    </w:rPr>
  </w:style>
  <w:style w:type="paragraph" w:customStyle="1" w:styleId="RGrubrik5">
    <w:name w:val="RG rubrik 5"/>
    <w:basedOn w:val="RGrubrik4"/>
    <w:next w:val="RGbrdtext"/>
    <w:uiPriority w:val="4"/>
    <w:unhideWhenUsed/>
    <w:rsid w:val="00AF61C3"/>
    <w:rPr>
      <w:b/>
      <w:color w:val="3C3C3C"/>
      <w:sz w:val="18"/>
      <w:szCs w:val="18"/>
    </w:rPr>
  </w:style>
  <w:style w:type="paragraph" w:customStyle="1" w:styleId="RGrubrik6">
    <w:name w:val="RG rubrik 6"/>
    <w:basedOn w:val="RGrubrik4"/>
    <w:next w:val="RGbrdtext"/>
    <w:uiPriority w:val="4"/>
    <w:semiHidden/>
    <w:unhideWhenUsed/>
    <w:rsid w:val="00AF61C3"/>
    <w:rPr>
      <w:sz w:val="18"/>
      <w:szCs w:val="18"/>
    </w:rPr>
  </w:style>
  <w:style w:type="paragraph" w:customStyle="1" w:styleId="RGrubrik7">
    <w:name w:val="RG rubrik 7"/>
    <w:basedOn w:val="RGrubrik4"/>
    <w:next w:val="RGbrdtext"/>
    <w:uiPriority w:val="4"/>
    <w:semiHidden/>
    <w:unhideWhenUsed/>
    <w:rsid w:val="00AF61C3"/>
    <w:rPr>
      <w:i/>
      <w:sz w:val="18"/>
    </w:rPr>
  </w:style>
  <w:style w:type="paragraph" w:customStyle="1" w:styleId="RGsidfotfet">
    <w:name w:val="RG sidfot fet"/>
    <w:basedOn w:val="RGsidfot"/>
    <w:uiPriority w:val="2"/>
    <w:semiHidden/>
    <w:unhideWhenUsed/>
    <w:rsid w:val="00AF61C3"/>
    <w:rPr>
      <w:b/>
    </w:rPr>
  </w:style>
  <w:style w:type="paragraph" w:customStyle="1" w:styleId="RGtitelfethger">
    <w:name w:val="RG titel fet höger"/>
    <w:uiPriority w:val="2"/>
    <w:semiHidden/>
    <w:unhideWhenUsed/>
    <w:rsid w:val="00AF61C3"/>
    <w:pPr>
      <w:jc w:val="right"/>
    </w:pPr>
    <w:rPr>
      <w:rFonts w:ascii="Tahoma" w:hAnsi="Tahoma" w:cs="Tahoma"/>
      <w:b/>
      <w:color w:val="5A5A5A"/>
      <w:sz w:val="28"/>
      <w:szCs w:val="30"/>
    </w:rPr>
  </w:style>
  <w:style w:type="paragraph" w:customStyle="1" w:styleId="RGfaktatextpunktlista">
    <w:name w:val="RG faktatext punktlista"/>
    <w:basedOn w:val="RGfaktatext"/>
    <w:autoRedefine/>
    <w:qFormat/>
    <w:rsid w:val="00AF61C3"/>
    <w:pPr>
      <w:numPr>
        <w:numId w:val="14"/>
      </w:numPr>
      <w:autoSpaceDE w:val="0"/>
      <w:autoSpaceDN w:val="0"/>
      <w:adjustRightInd w:val="0"/>
      <w:spacing w:after="60" w:line="264" w:lineRule="auto"/>
      <w:ind w:left="227" w:hanging="227"/>
      <w:textAlignment w:val="center"/>
    </w:pPr>
  </w:style>
  <w:style w:type="paragraph" w:customStyle="1" w:styleId="RGhuvudrubrikhger">
    <w:name w:val="RG huvudrubrik höger"/>
    <w:basedOn w:val="RGhuvudrubrik"/>
    <w:semiHidden/>
    <w:unhideWhenUsed/>
    <w:rsid w:val="00AF61C3"/>
    <w:pPr>
      <w:framePr w:hSpace="142" w:wrap="around" w:hAnchor="margin" w:x="1" w:y="-1417"/>
      <w:jc w:val="right"/>
    </w:pPr>
    <w:rPr>
      <w:sz w:val="48"/>
    </w:rPr>
  </w:style>
  <w:style w:type="paragraph" w:customStyle="1" w:styleId="RGpunktlista">
    <w:name w:val="RG punktlista"/>
    <w:basedOn w:val="RGbrdtext"/>
    <w:uiPriority w:val="1"/>
    <w:qFormat/>
    <w:rsid w:val="00AF61C3"/>
    <w:pPr>
      <w:numPr>
        <w:numId w:val="15"/>
      </w:numPr>
      <w:tabs>
        <w:tab w:val="left" w:pos="255"/>
      </w:tabs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RegionGotland">
  <a:themeElements>
    <a:clrScheme name="RegionGotlandFarger">
      <a:dk1>
        <a:srgbClr val="7F7F7F"/>
      </a:dk1>
      <a:lt1>
        <a:srgbClr val="FFFFFF"/>
      </a:lt1>
      <a:dk2>
        <a:srgbClr val="464646"/>
      </a:dk2>
      <a:lt2>
        <a:srgbClr val="DCDCDC"/>
      </a:lt2>
      <a:accent1>
        <a:srgbClr val="009FE3"/>
      </a:accent1>
      <a:accent2>
        <a:srgbClr val="B2B2B2"/>
      </a:accent2>
      <a:accent3>
        <a:srgbClr val="E30613"/>
      </a:accent3>
      <a:accent4>
        <a:srgbClr val="95C11F"/>
      </a:accent4>
      <a:accent5>
        <a:srgbClr val="F89B00"/>
      </a:accent5>
      <a:accent6>
        <a:srgbClr val="A2007D"/>
      </a:accent6>
      <a:hlink>
        <a:srgbClr val="0074A5"/>
      </a:hlink>
      <a:folHlink>
        <a:srgbClr val="9B293C"/>
      </a:folHlink>
    </a:clrScheme>
    <a:fontScheme name="RegionGotlandPPT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/>
      <a:bodyPr vert="horz" lIns="0" tIns="0" rIns="0" bIns="0" rtlCol="0" anchor="b" anchorCtr="0">
        <a:normAutofit/>
      </a:bodyPr>
      <a:lstStyle>
        <a:defPPr marL="0" marR="0" indent="0" algn="l" defTabSz="914400" rtl="0" eaLnBrk="1" fontAlgn="auto" latinLnBrk="0" hangingPunct="1">
          <a:lnSpc>
            <a:spcPct val="100000"/>
          </a:lnSpc>
          <a:spcBef>
            <a:spcPct val="0"/>
          </a:spcBef>
          <a:spcAft>
            <a:spcPts val="0"/>
          </a:spcAft>
          <a:buClrTx/>
          <a:buSzTx/>
          <a:buFontTx/>
          <a:buNone/>
          <a:tabLst/>
          <a:defRPr kumimoji="0" sz="1050" b="0" i="0" u="none" strike="noStrike" kern="1200" cap="none" spc="0" normalizeH="0" baseline="0" noProof="0" dirty="0" smtClean="0">
            <a:ln>
              <a:noFill/>
            </a:ln>
            <a:solidFill>
              <a:schemeClr val="tx1"/>
            </a:solidFill>
            <a:effectLst/>
            <a:uLnTx/>
            <a:uFillTx/>
            <a:latin typeface="+mj-lt"/>
            <a:ea typeface="+mj-ea"/>
            <a:cs typeface="+mj-cs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21B47-EB5B-4F04-B2A8-38EF1BC6D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477BEDE6</Template>
  <TotalTime>14</TotalTime>
  <Pages>2</Pages>
  <Words>210</Words>
  <Characters>2123</Characters>
  <Application>Microsoft Office Word</Application>
  <DocSecurity>0</DocSecurity>
  <Lines>17</Lines>
  <Paragraphs>4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Rutin</vt:lpstr>
      <vt:lpstr>Ta facing exero eugait eugait, quisl et lorperit lum quis at, velit alit, qui bla feumsandre ex esent et vel ipsum er se mod e</vt:lpstr>
    </vt:vector>
  </TitlesOfParts>
  <Company>Gotlands Kommun</Company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Rutin</dc:title>
  <dc:creator>Camilla Sandelin</dc:creator>
  <cp:lastModifiedBy>Camilla Sandelin</cp:lastModifiedBy>
  <cp:revision>7</cp:revision>
  <cp:lastPrinted>2014-12-18T09:35:00Z</cp:lastPrinted>
  <dcterms:created xsi:type="dcterms:W3CDTF">2020-02-12T10:20:00Z</dcterms:created>
  <dcterms:modified xsi:type="dcterms:W3CDTF">2020-03-06T08:44:00Z</dcterms:modified>
  <cp:category>[Förvaltning]</cp:category>
</cp:coreProperties>
</file>