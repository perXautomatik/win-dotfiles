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7CB" w:rsidRDefault="00834DB0" w:rsidP="005B07CB">
      <w:pPr>
        <w:pStyle w:val="RGrubrikutanfrinnehllsfrteckning"/>
        <w:rPr>
          <w:rFonts w:ascii="Garamond" w:hAnsi="Garamond"/>
          <w:color w:val="auto"/>
        </w:rPr>
      </w:pPr>
      <w:r>
        <w:t>APT</w:t>
      </w:r>
    </w:p>
    <w:p w:rsidR="005B07CB" w:rsidRDefault="005B07CB" w:rsidP="005B07CB">
      <w:pPr>
        <w:pStyle w:val="RGrubrik4"/>
        <w:rPr>
          <w:rFonts w:ascii="Garamond" w:hAnsi="Garamond" w:cs="Times New Roman"/>
          <w:b/>
          <w:color w:val="auto"/>
        </w:rPr>
      </w:pPr>
    </w:p>
    <w:p w:rsidR="005B07CB" w:rsidRDefault="005B07CB" w:rsidP="004B2E61">
      <w:pPr>
        <w:pStyle w:val="Innehllsfrteckningsrubrik"/>
        <w:rPr>
          <w:rFonts w:ascii="Garamond" w:hAnsi="Garamond" w:cs="Times New Roman"/>
          <w:b w:val="0"/>
          <w:color w:val="auto"/>
        </w:rPr>
      </w:pPr>
    </w:p>
    <w:sdt>
      <w:sdtPr>
        <w:rPr>
          <w:rFonts w:ascii="Garamond" w:hAnsi="Garamond" w:cs="Times New Roman"/>
          <w:b w:val="0"/>
          <w:color w:val="auto"/>
        </w:rPr>
        <w:id w:val="12545757"/>
        <w:docPartObj>
          <w:docPartGallery w:val="Table of Contents"/>
          <w:docPartUnique/>
        </w:docPartObj>
      </w:sdtPr>
      <w:sdtEndPr/>
      <w:sdtContent>
        <w:p w:rsidR="003D3DBA" w:rsidRDefault="004B2E61" w:rsidP="004B2E61">
          <w:pPr>
            <w:pStyle w:val="Innehllsfrteckningsrubrik"/>
            <w:rPr>
              <w:noProof/>
            </w:rPr>
          </w:pPr>
          <w:r>
            <w:t>Innehåll</w:t>
          </w:r>
          <w:r w:rsidR="005D1F1F">
            <w:rPr>
              <w:noProof/>
              <w:sz w:val="20"/>
              <w:szCs w:val="20"/>
            </w:rPr>
            <w:fldChar w:fldCharType="begin"/>
          </w:r>
          <w:r>
            <w:instrText xml:space="preserve"> TOC \o "1-3" \h \z \u </w:instrText>
          </w:r>
          <w:r w:rsidR="005D1F1F">
            <w:rPr>
              <w:noProof/>
              <w:sz w:val="20"/>
              <w:szCs w:val="20"/>
            </w:rPr>
            <w:fldChar w:fldCharType="separate"/>
          </w:r>
        </w:p>
        <w:p w:rsidR="003D3DBA" w:rsidRDefault="00C77C0B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2" w:history="1">
            <w:r w:rsidR="003D3DBA" w:rsidRPr="006655A2">
              <w:rPr>
                <w:rStyle w:val="Hyperlnk"/>
              </w:rPr>
              <w:t>1. Dagordning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_Toc431898062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C77C0B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3" w:history="1">
            <w:r w:rsidR="003D3DBA" w:rsidRPr="006655A2">
              <w:rPr>
                <w:rStyle w:val="Hyperlnk"/>
              </w:rPr>
              <w:t>2. Föregående protokoll/anteckningar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_Toc431898063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C77C0B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4" w:history="1">
            <w:r w:rsidR="003D3DBA" w:rsidRPr="006655A2">
              <w:rPr>
                <w:rStyle w:val="Hyperlnk"/>
              </w:rPr>
              <w:t>3. Information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_Toc431898064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C77C0B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5" w:history="1">
            <w:r w:rsidR="003D3DBA" w:rsidRPr="006655A2">
              <w:rPr>
                <w:rStyle w:val="Hyperlnk"/>
              </w:rPr>
              <w:t>4. Arbetsmiljö och verksamhet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_Toc431898065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C77C0B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6" w:history="1">
            <w:r w:rsidR="003D3DBA" w:rsidRPr="006655A2">
              <w:rPr>
                <w:rStyle w:val="Hyperlnk"/>
              </w:rPr>
              <w:t>5. Beslutspunkter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_Toc431898066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C77C0B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7" w:history="1">
            <w:r w:rsidR="003D3DBA" w:rsidRPr="006655A2">
              <w:rPr>
                <w:rStyle w:val="Hyperlnk"/>
              </w:rPr>
              <w:t>6. Övriga frågor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_Toc431898067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C77C0B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8" w:history="1">
            <w:r w:rsidR="003D3DBA" w:rsidRPr="006655A2">
              <w:rPr>
                <w:rStyle w:val="Hyperlnk"/>
              </w:rPr>
              <w:t>7. Nästa möte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_Toc431898068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4655BA" w:rsidRDefault="005D1F1F" w:rsidP="0094269A">
          <w:r>
            <w:fldChar w:fldCharType="end"/>
          </w:r>
        </w:p>
      </w:sdtContent>
    </w:sdt>
    <w:tbl>
      <w:tblPr>
        <w:tblW w:w="8959" w:type="dxa"/>
        <w:tblInd w:w="7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70" w:type="dxa"/>
          <w:bottom w:w="28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308"/>
        <w:gridCol w:w="2976"/>
        <w:gridCol w:w="308"/>
        <w:gridCol w:w="3032"/>
      </w:tblGrid>
      <w:tr w:rsidR="004B2E61" w:rsidRPr="00072606" w:rsidTr="00216253">
        <w:trPr>
          <w:trHeight w:val="170"/>
        </w:trPr>
        <w:tc>
          <w:tcPr>
            <w:tcW w:w="8959" w:type="dxa"/>
            <w:gridSpan w:val="5"/>
            <w:shd w:val="clear" w:color="auto" w:fill="F2F2F2" w:themeFill="background1" w:themeFillShade="F2"/>
          </w:tcPr>
          <w:p w:rsidR="004B2E61" w:rsidRPr="009525DA" w:rsidRDefault="008E2616" w:rsidP="00216253">
            <w:pPr>
              <w:pStyle w:val="RGtabelltext"/>
              <w:spacing w:after="100" w:afterAutospacing="1"/>
            </w:pPr>
            <w:r>
              <w:t>Mötesd</w:t>
            </w:r>
            <w:r w:rsidRPr="003379E9">
              <w:t>atum:</w:t>
            </w:r>
            <w:r>
              <w:t xml:space="preserve"> </w:t>
            </w:r>
            <w:r w:rsidRPr="005553C4">
              <w:t>&lt;Metadata::Mötesdatum&gt;</w:t>
            </w: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 w:val="restart"/>
            <w:tcMar>
              <w:top w:w="28" w:type="dxa"/>
              <w:bottom w:w="28" w:type="dxa"/>
            </w:tcMar>
          </w:tcPr>
          <w:p w:rsidR="004B2E61" w:rsidRPr="009525DA" w:rsidRDefault="004B2E61" w:rsidP="00216253">
            <w:pPr>
              <w:pStyle w:val="RGtabellrubrik"/>
            </w:pPr>
            <w:r w:rsidRPr="009525DA">
              <w:t>Närvarande</w:t>
            </w:r>
          </w:p>
          <w:p w:rsidR="004B2E61" w:rsidRDefault="004B2E61" w:rsidP="00216253">
            <w:pPr>
              <w:pStyle w:val="RGtabelltext"/>
            </w:pPr>
            <w:r w:rsidRPr="009525DA">
              <w:t>(Markerad med x)</w:t>
            </w:r>
          </w:p>
          <w:p w:rsidR="004B2E61" w:rsidRDefault="004B2E61" w:rsidP="00216253">
            <w:pPr>
              <w:pStyle w:val="RGtabelltext"/>
            </w:pPr>
          </w:p>
          <w:p w:rsidR="004B2E61" w:rsidRPr="009525DA" w:rsidRDefault="004B2E61" w:rsidP="00216253">
            <w:pPr>
              <w:pStyle w:val="RGtabellrubrik"/>
            </w:pPr>
            <w:r w:rsidRPr="009525DA">
              <w:t>Frånvarande</w:t>
            </w:r>
          </w:p>
          <w:p w:rsidR="004B2E61" w:rsidRDefault="004B2E61" w:rsidP="00216253">
            <w:pPr>
              <w:pStyle w:val="RGtabelltext"/>
            </w:pPr>
            <w:r>
              <w:t>(U</w:t>
            </w:r>
            <w:r w:rsidRPr="009525DA">
              <w:t>tan x)</w:t>
            </w: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Borders>
              <w:bottom w:val="single" w:sz="4" w:space="0" w:color="BFBFBF" w:themeColor="background1" w:themeShade="BF"/>
            </w:tcBorders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Borders>
              <w:bottom w:val="single" w:sz="4" w:space="0" w:color="BFBFBF" w:themeColor="background1" w:themeShade="BF"/>
            </w:tcBorders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Borders>
              <w:bottom w:val="single" w:sz="4" w:space="0" w:color="BFBFBF" w:themeColor="background1" w:themeShade="BF"/>
            </w:tcBorders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5B1E92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B731AE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C546D1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B731AE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C546D1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B731AE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B731AE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A15C8D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</w:tbl>
    <w:p w:rsidR="004B2E61" w:rsidRDefault="004B2E61" w:rsidP="004655BA">
      <w:pPr>
        <w:pStyle w:val="RGrubrik3"/>
      </w:pPr>
    </w:p>
    <w:p w:rsidR="004655BA" w:rsidRDefault="00C77C0B" w:rsidP="00177E69">
      <w:pPr>
        <w:pStyle w:val="RGrubrik3"/>
      </w:pPr>
      <w:hyperlink w:anchor="_Toc389642006" w:history="1">
        <w:bookmarkStart w:id="0" w:name="_Toc431898062"/>
        <w:r w:rsidR="00177E69">
          <w:rPr>
            <w:rStyle w:val="Hyperlnk"/>
          </w:rPr>
          <w:t>1. Dagordning</w:t>
        </w:r>
        <w:bookmarkEnd w:id="0"/>
      </w:hyperlink>
    </w:p>
    <w:p w:rsidR="004655BA" w:rsidRPr="00C77C0B" w:rsidRDefault="00834DB0" w:rsidP="00834DB0">
      <w:pPr>
        <w:pStyle w:val="RGbrdtext"/>
        <w:numPr>
          <w:ilvl w:val="0"/>
          <w:numId w:val="19"/>
        </w:numPr>
        <w:rPr>
          <w:i/>
        </w:rPr>
      </w:pPr>
      <w:r w:rsidRPr="00C77C0B">
        <w:rPr>
          <w:i/>
        </w:rPr>
        <w:t>Presentera dagens APT här!</w:t>
      </w:r>
      <w:r w:rsidR="00C77C0B">
        <w:rPr>
          <w:i/>
        </w:rPr>
        <w:t xml:space="preserve"> Idag ska vi prata om…</w:t>
      </w:r>
    </w:p>
    <w:p w:rsidR="004655BA" w:rsidRDefault="00C77C0B" w:rsidP="004655BA">
      <w:pPr>
        <w:pStyle w:val="RGrubrik3"/>
      </w:pPr>
      <w:hyperlink w:anchor="_Toc389642008" w:history="1">
        <w:bookmarkStart w:id="1" w:name="_Toc398542371"/>
        <w:bookmarkStart w:id="2" w:name="_Toc431898063"/>
        <w:r w:rsidR="00177E69">
          <w:rPr>
            <w:rStyle w:val="Hyperlnk"/>
          </w:rPr>
          <w:t>2. Föregående protokoll/anteckningar</w:t>
        </w:r>
        <w:bookmarkEnd w:id="1"/>
        <w:bookmarkEnd w:id="2"/>
      </w:hyperlink>
      <w:bookmarkStart w:id="3" w:name="_GoBack"/>
      <w:bookmarkEnd w:id="3"/>
    </w:p>
    <w:p w:rsidR="004655BA" w:rsidRPr="00C77C0B" w:rsidRDefault="00834DB0" w:rsidP="00834DB0">
      <w:pPr>
        <w:pStyle w:val="RGbrdtext"/>
        <w:numPr>
          <w:ilvl w:val="0"/>
          <w:numId w:val="19"/>
        </w:numPr>
        <w:rPr>
          <w:i/>
        </w:rPr>
      </w:pPr>
      <w:r w:rsidRPr="00C77C0B">
        <w:rPr>
          <w:i/>
        </w:rPr>
        <w:t>Finns det något från föregående APT som bör lyftas idag?</w:t>
      </w:r>
    </w:p>
    <w:p w:rsidR="004655BA" w:rsidRDefault="00C77C0B" w:rsidP="004655BA">
      <w:pPr>
        <w:pStyle w:val="RGrubrik3"/>
      </w:pPr>
      <w:hyperlink w:anchor="_Toc389642010" w:history="1">
        <w:bookmarkStart w:id="4" w:name="_Toc431898064"/>
        <w:bookmarkStart w:id="5" w:name="_Toc398542372"/>
        <w:r w:rsidR="00177E69">
          <w:rPr>
            <w:rStyle w:val="Hyperlnk"/>
          </w:rPr>
          <w:t>3. Information</w:t>
        </w:r>
        <w:bookmarkEnd w:id="4"/>
      </w:hyperlink>
      <w:bookmarkEnd w:id="5"/>
      <w:r w:rsidR="00834DB0">
        <w:rPr>
          <w:rStyle w:val="Hyperlnk"/>
        </w:rPr>
        <w:t>/Verksamhet och mål/arbetsorganisation och organisationsförändringar</w:t>
      </w:r>
    </w:p>
    <w:p w:rsidR="00834DB0" w:rsidRPr="00834DB0" w:rsidRDefault="00834DB0" w:rsidP="00834DB0">
      <w:pPr>
        <w:pStyle w:val="RGrubrik3"/>
        <w:numPr>
          <w:ilvl w:val="0"/>
          <w:numId w:val="19"/>
        </w:numPr>
        <w:rPr>
          <w:rFonts w:ascii="Garamond" w:hAnsi="Garamond"/>
          <w:b w:val="0"/>
          <w:sz w:val="24"/>
          <w:szCs w:val="24"/>
        </w:rPr>
      </w:pPr>
      <w:r w:rsidRPr="00834DB0">
        <w:rPr>
          <w:rFonts w:ascii="Garamond" w:hAnsi="Garamond"/>
          <w:b w:val="0"/>
          <w:i/>
          <w:color w:val="858585" w:themeColor="accent2" w:themeShade="BF"/>
          <w:sz w:val="24"/>
          <w:szCs w:val="24"/>
        </w:rPr>
        <w:t>Denna punkt tillhör enhetschef</w:t>
      </w:r>
      <w:r w:rsidRPr="00834DB0">
        <w:rPr>
          <w:rFonts w:ascii="Garamond" w:hAnsi="Garamond"/>
          <w:b w:val="0"/>
          <w:sz w:val="24"/>
          <w:szCs w:val="24"/>
        </w:rPr>
        <w:t xml:space="preserve"> </w:t>
      </w:r>
    </w:p>
    <w:p w:rsidR="004655BA" w:rsidRDefault="00C77C0B" w:rsidP="004655BA">
      <w:pPr>
        <w:pStyle w:val="RGrubrik3"/>
        <w:rPr>
          <w:rStyle w:val="Hyperlnk"/>
        </w:rPr>
      </w:pPr>
      <w:hyperlink w:anchor="_Toc389642012" w:history="1">
        <w:bookmarkStart w:id="6" w:name="_Toc398542373"/>
        <w:bookmarkStart w:id="7" w:name="_Toc431898065"/>
        <w:r w:rsidR="00177E69">
          <w:rPr>
            <w:rStyle w:val="Hyperlnk"/>
          </w:rPr>
          <w:t xml:space="preserve">4. </w:t>
        </w:r>
        <w:r w:rsidR="004B2E61">
          <w:rPr>
            <w:rStyle w:val="Hyperlnk"/>
          </w:rPr>
          <w:t>Arbetsmilj</w:t>
        </w:r>
        <w:r w:rsidR="00177E69">
          <w:rPr>
            <w:rStyle w:val="Hyperlnk"/>
          </w:rPr>
          <w:t xml:space="preserve">ö och </w:t>
        </w:r>
        <w:bookmarkEnd w:id="6"/>
        <w:bookmarkEnd w:id="7"/>
        <w:r w:rsidR="00834DB0">
          <w:rPr>
            <w:rStyle w:val="Hyperlnk"/>
          </w:rPr>
          <w:t>medarbetare</w:t>
        </w:r>
      </w:hyperlink>
    </w:p>
    <w:p w:rsidR="00C77C0B" w:rsidRPr="00C77C0B" w:rsidRDefault="00C77C0B" w:rsidP="00C77C0B">
      <w:pPr>
        <w:pStyle w:val="RGbrdtext"/>
        <w:numPr>
          <w:ilvl w:val="0"/>
          <w:numId w:val="19"/>
        </w:numPr>
        <w:rPr>
          <w:i/>
        </w:rPr>
      </w:pPr>
      <w:r w:rsidRPr="007E4808">
        <w:rPr>
          <w:i/>
        </w:rPr>
        <w:t xml:space="preserve">Handlingsplan från medarbetarenkät </w:t>
      </w:r>
      <w:proofErr w:type="spellStart"/>
      <w:r w:rsidRPr="007E4808">
        <w:rPr>
          <w:i/>
        </w:rPr>
        <w:t>m.m</w:t>
      </w:r>
      <w:proofErr w:type="spellEnd"/>
    </w:p>
    <w:p w:rsidR="004655BA" w:rsidRDefault="00C77C0B" w:rsidP="00834DB0">
      <w:pPr>
        <w:pStyle w:val="RGrubrik3"/>
        <w:rPr>
          <w:rStyle w:val="Hyperlnk"/>
        </w:rPr>
      </w:pPr>
      <w:hyperlink w:anchor="_Toc389642014" w:history="1">
        <w:bookmarkStart w:id="8" w:name="_Toc398542374"/>
        <w:bookmarkStart w:id="9" w:name="_Toc431898066"/>
        <w:r w:rsidR="00177E69">
          <w:rPr>
            <w:rStyle w:val="Hyperlnk"/>
          </w:rPr>
          <w:t xml:space="preserve">5. </w:t>
        </w:r>
        <w:bookmarkEnd w:id="8"/>
        <w:bookmarkEnd w:id="9"/>
      </w:hyperlink>
      <w:r w:rsidR="00834DB0">
        <w:rPr>
          <w:rStyle w:val="Hyperlnk"/>
        </w:rPr>
        <w:t>Månadens huvudområde:</w:t>
      </w:r>
    </w:p>
    <w:p w:rsidR="00834DB0" w:rsidRPr="00834DB0" w:rsidRDefault="00834DB0" w:rsidP="00834DB0">
      <w:pPr>
        <w:pStyle w:val="Liststycke"/>
        <w:numPr>
          <w:ilvl w:val="0"/>
          <w:numId w:val="19"/>
        </w:numPr>
        <w:spacing w:before="0" w:after="160" w:line="259" w:lineRule="auto"/>
        <w:contextualSpacing/>
        <w:rPr>
          <w:i/>
          <w:color w:val="858585" w:themeColor="accent2" w:themeShade="BF"/>
        </w:rPr>
      </w:pPr>
      <w:r w:rsidRPr="009C1050">
        <w:rPr>
          <w:i/>
          <w:color w:val="858585" w:themeColor="accent2" w:themeShade="BF"/>
        </w:rPr>
        <w:t>Planera och bjuda in aktuell person till APT, som är kunnig och kan förklara området</w:t>
      </w:r>
    </w:p>
    <w:p w:rsidR="004B2E61" w:rsidRDefault="00C77C0B" w:rsidP="004B2E61">
      <w:pPr>
        <w:pStyle w:val="RGrubrik3"/>
        <w:rPr>
          <w:rStyle w:val="Hyperlnk"/>
        </w:rPr>
      </w:pPr>
      <w:hyperlink w:anchor="_Toc389642016" w:history="1">
        <w:bookmarkStart w:id="10" w:name="_Toc398542375"/>
        <w:bookmarkStart w:id="11" w:name="_Toc431898067"/>
        <w:r w:rsidR="00177E69">
          <w:rPr>
            <w:rStyle w:val="Hyperlnk"/>
          </w:rPr>
          <w:t xml:space="preserve">6. </w:t>
        </w:r>
        <w:bookmarkEnd w:id="10"/>
        <w:bookmarkEnd w:id="11"/>
      </w:hyperlink>
      <w:r w:rsidR="00834DB0">
        <w:rPr>
          <w:rStyle w:val="Hyperlnk"/>
        </w:rPr>
        <w:t>Förbättringsförslag</w:t>
      </w:r>
    </w:p>
    <w:p w:rsidR="00834DB0" w:rsidRPr="00834DB0" w:rsidRDefault="00834DB0" w:rsidP="00834DB0">
      <w:pPr>
        <w:pStyle w:val="RGbrdtext"/>
        <w:numPr>
          <w:ilvl w:val="0"/>
          <w:numId w:val="18"/>
        </w:numPr>
      </w:pPr>
      <w:r w:rsidRPr="00C77C0B">
        <w:rPr>
          <w:b/>
        </w:rPr>
        <w:t>Eget förslag</w:t>
      </w:r>
      <w:r>
        <w:t xml:space="preserve">: </w:t>
      </w:r>
      <w:r w:rsidRPr="009C1050">
        <w:rPr>
          <w:i/>
          <w:color w:val="858585" w:themeColor="accent2" w:themeShade="BF"/>
        </w:rPr>
        <w:t>här får man lägga in egen punkt som är relevant, eller bjuda in någon som pratar om ett ämne man vill ta upp</w:t>
      </w:r>
    </w:p>
    <w:p w:rsidR="004655BA" w:rsidRDefault="00834DB0" w:rsidP="00834DB0">
      <w:pPr>
        <w:pStyle w:val="RGbrdtext"/>
        <w:numPr>
          <w:ilvl w:val="0"/>
          <w:numId w:val="18"/>
        </w:numPr>
      </w:pPr>
      <w:r w:rsidRPr="00C77C0B">
        <w:rPr>
          <w:b/>
        </w:rPr>
        <w:t>Egen Aktivitet</w:t>
      </w:r>
      <w:r>
        <w:t xml:space="preserve">: </w:t>
      </w:r>
      <w:r w:rsidRPr="00B46E64">
        <w:rPr>
          <w:i/>
          <w:color w:val="858585" w:themeColor="accent2" w:themeShade="BF"/>
        </w:rPr>
        <w:t>egen punkt</w:t>
      </w:r>
    </w:p>
    <w:p w:rsidR="00834DB0" w:rsidRDefault="00834DB0" w:rsidP="00834DB0">
      <w:pPr>
        <w:pStyle w:val="RGbrdtext"/>
        <w:numPr>
          <w:ilvl w:val="0"/>
          <w:numId w:val="18"/>
        </w:numPr>
      </w:pPr>
      <w:r w:rsidRPr="00C77C0B">
        <w:rPr>
          <w:b/>
        </w:rPr>
        <w:t>Förslag från medarbetare</w:t>
      </w:r>
      <w:r>
        <w:t>:</w:t>
      </w:r>
      <w:r w:rsidRPr="00834DB0">
        <w:rPr>
          <w:i/>
          <w:color w:val="858585" w:themeColor="accent2" w:themeShade="BF"/>
        </w:rPr>
        <w:t xml:space="preserve"> </w:t>
      </w:r>
      <w:r>
        <w:rPr>
          <w:i/>
          <w:color w:val="858585" w:themeColor="accent2" w:themeShade="BF"/>
        </w:rPr>
        <w:t>allas punkt</w:t>
      </w:r>
    </w:p>
    <w:p w:rsidR="001C1E22" w:rsidRDefault="00C77C0B" w:rsidP="00177E69">
      <w:pPr>
        <w:pStyle w:val="RGrubrik3"/>
      </w:pPr>
      <w:hyperlink w:anchor="_Toc389642016" w:history="1">
        <w:bookmarkStart w:id="12" w:name="_Toc431898068"/>
        <w:r w:rsidR="00177E69">
          <w:rPr>
            <w:rStyle w:val="Hyperlnk"/>
          </w:rPr>
          <w:t>7.</w:t>
        </w:r>
        <w:r w:rsidR="004B2E61" w:rsidRPr="00C92ACE">
          <w:rPr>
            <w:rStyle w:val="Hyperlnk"/>
          </w:rPr>
          <w:t xml:space="preserve"> </w:t>
        </w:r>
        <w:bookmarkEnd w:id="12"/>
      </w:hyperlink>
      <w:r w:rsidR="00834DB0">
        <w:rPr>
          <w:rStyle w:val="Hyperlnk"/>
        </w:rPr>
        <w:t>Övriga frågor</w:t>
      </w:r>
    </w:p>
    <w:p w:rsidR="001C1E22" w:rsidRDefault="001C1E22" w:rsidP="001C1E22">
      <w:pPr>
        <w:pStyle w:val="RGfaktatext"/>
      </w:pPr>
    </w:p>
    <w:p w:rsidR="00C526A6" w:rsidRDefault="00C526A6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Pr="00A8511C" w:rsidRDefault="0086250A" w:rsidP="0037795D">
      <w:pPr>
        <w:pStyle w:val="RGfaktatext"/>
      </w:pPr>
    </w:p>
    <w:sectPr w:rsidR="0086250A" w:rsidRPr="00A8511C" w:rsidSect="003A508C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1304" w:bottom="1814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662" w:rsidRDefault="00BB1662" w:rsidP="00336C01">
      <w:r>
        <w:separator/>
      </w:r>
    </w:p>
  </w:endnote>
  <w:endnote w:type="continuationSeparator" w:id="0">
    <w:p w:rsidR="00BB1662" w:rsidRDefault="00BB1662" w:rsidP="0033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 Kursiv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rutnt"/>
      <w:tblW w:w="10603" w:type="dxa"/>
      <w:tblInd w:w="-1021" w:type="dxa"/>
      <w:tblBorders>
        <w:top w:val="single" w:sz="24" w:space="0" w:color="D9D9D9" w:themeColor="background1" w:themeShade="D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251"/>
      <w:gridCol w:w="2352"/>
    </w:tblGrid>
    <w:tr w:rsidR="004A0EF0" w:rsidTr="009535A6">
      <w:trPr>
        <w:trHeight w:val="23"/>
      </w:trPr>
      <w:tc>
        <w:tcPr>
          <w:tcW w:w="8251" w:type="dxa"/>
          <w:tcMar>
            <w:top w:w="255" w:type="dxa"/>
          </w:tcMar>
          <w:vAlign w:val="bottom"/>
        </w:tcPr>
        <w:p w:rsidR="004A0EF0" w:rsidRPr="00AE68A6" w:rsidRDefault="004A0EF0" w:rsidP="009535A6">
          <w:pPr>
            <w:pStyle w:val="RGsidfot"/>
            <w:rPr>
              <w:szCs w:val="14"/>
            </w:rPr>
          </w:pPr>
          <w:r w:rsidRPr="00AE68A6">
            <w:rPr>
              <w:b/>
            </w:rPr>
            <w:t>Dokumentnamn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Title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Dokumentnummer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::Prefix&gt;</w:t>
          </w:r>
          <w:r>
            <w:t>-</w:t>
          </w:r>
          <w:r w:rsidRPr="00AE68A6">
            <w:t>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Number</w:t>
          </w:r>
          <w:proofErr w:type="spellEnd"/>
          <w:r w:rsidRPr="00AE68A6">
            <w:t>&gt;</w:t>
          </w:r>
        </w:p>
        <w:p w:rsidR="004A0EF0" w:rsidRDefault="004A0EF0" w:rsidP="009535A6">
          <w:pPr>
            <w:pStyle w:val="RGsidfot"/>
          </w:pPr>
          <w:r w:rsidRPr="00AE68A6">
            <w:rPr>
              <w:b/>
            </w:rPr>
            <w:t>Upprättat/Godkänt datum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PublishDate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="0086250A">
            <w:rPr>
              <w:b/>
            </w:rPr>
            <w:t>Version</w:t>
          </w:r>
          <w:r w:rsidR="0086250A">
            <w:t xml:space="preserve"> &lt;</w:t>
          </w:r>
          <w:proofErr w:type="spellStart"/>
          <w:r w:rsidR="0086250A">
            <w:t>Document</w:t>
          </w:r>
          <w:proofErr w:type="spellEnd"/>
          <w:r w:rsidR="0086250A">
            <w:t>::Version&gt;.&lt;</w:t>
          </w:r>
          <w:proofErr w:type="spellStart"/>
          <w:r w:rsidR="0086250A">
            <w:t>Document</w:t>
          </w:r>
          <w:proofErr w:type="spellEnd"/>
          <w:r w:rsidR="0086250A">
            <w:t>::Draft&gt;</w:t>
          </w:r>
        </w:p>
        <w:p w:rsidR="004A0EF0" w:rsidRPr="00C92A76" w:rsidRDefault="004A0EF0" w:rsidP="00B57DEB">
          <w:pPr>
            <w:pStyle w:val="RGsidfot"/>
          </w:pPr>
          <w:r>
            <w:rPr>
              <w:b/>
            </w:rPr>
            <w:t>Sekreterare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>
            <w:t>Sekreterare</w:t>
          </w:r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G</w:t>
          </w:r>
          <w:r w:rsidR="00B57DEB">
            <w:rPr>
              <w:b/>
            </w:rPr>
            <w:t>odkän</w:t>
          </w:r>
          <w:r>
            <w:rPr>
              <w:b/>
            </w:rPr>
            <w:t>d</w:t>
          </w:r>
          <w:r w:rsidRPr="00AE68A6">
            <w:rPr>
              <w:b/>
            </w:rPr>
            <w:t xml:space="preserve"> av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 w:rsidR="00B57DEB">
            <w:t>Äg</w:t>
          </w:r>
          <w:r>
            <w:t>are</w:t>
          </w:r>
          <w:r w:rsidRPr="00AE68A6">
            <w:t xml:space="preserve">&gt; </w:t>
          </w:r>
        </w:p>
      </w:tc>
      <w:tc>
        <w:tcPr>
          <w:tcW w:w="2352" w:type="dxa"/>
          <w:tcMar>
            <w:top w:w="255" w:type="dxa"/>
          </w:tcMar>
          <w:vAlign w:val="center"/>
        </w:tcPr>
        <w:p w:rsidR="004A0EF0" w:rsidRDefault="004A0EF0" w:rsidP="009535A6">
          <w:pPr>
            <w:pStyle w:val="RGfaktatext"/>
            <w:jc w:val="right"/>
          </w:pPr>
          <w:r w:rsidRPr="003E092A">
            <w:rPr>
              <w:noProof/>
            </w:rPr>
            <w:drawing>
              <wp:inline distT="0" distB="0" distL="0" distR="0">
                <wp:extent cx="1440000" cy="556946"/>
                <wp:effectExtent l="0" t="0" r="7800" b="0"/>
                <wp:docPr id="3" name="Bild 1" descr="regiongotland_ge_g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giongotland_ge_gr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569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40D59" w:rsidRPr="00067957" w:rsidRDefault="00140D59" w:rsidP="00067957">
    <w:pPr>
      <w:pStyle w:val="RG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rutnt"/>
      <w:tblW w:w="10603" w:type="dxa"/>
      <w:tblInd w:w="-1021" w:type="dxa"/>
      <w:tblBorders>
        <w:top w:val="single" w:sz="24" w:space="0" w:color="D9D9D9" w:themeColor="background1" w:themeShade="D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251"/>
      <w:gridCol w:w="2352"/>
    </w:tblGrid>
    <w:tr w:rsidR="004A0EF0" w:rsidTr="009535A6">
      <w:trPr>
        <w:trHeight w:val="23"/>
      </w:trPr>
      <w:tc>
        <w:tcPr>
          <w:tcW w:w="8251" w:type="dxa"/>
          <w:tcMar>
            <w:top w:w="255" w:type="dxa"/>
          </w:tcMar>
          <w:vAlign w:val="bottom"/>
        </w:tcPr>
        <w:p w:rsidR="004A0EF0" w:rsidRPr="00AE68A6" w:rsidRDefault="004A0EF0" w:rsidP="009535A6">
          <w:pPr>
            <w:pStyle w:val="RGsidfot"/>
            <w:rPr>
              <w:szCs w:val="14"/>
            </w:rPr>
          </w:pPr>
          <w:r w:rsidRPr="00AE68A6">
            <w:rPr>
              <w:b/>
            </w:rPr>
            <w:t>Dokumentnamn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Title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Dokumentnummer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::Prefix&gt;</w:t>
          </w:r>
          <w:r>
            <w:t>-</w:t>
          </w:r>
          <w:r w:rsidRPr="00AE68A6">
            <w:t>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Number</w:t>
          </w:r>
          <w:proofErr w:type="spellEnd"/>
          <w:r w:rsidRPr="00AE68A6">
            <w:t>&gt;</w:t>
          </w:r>
        </w:p>
        <w:p w:rsidR="004A0EF0" w:rsidRDefault="004A0EF0" w:rsidP="009535A6">
          <w:pPr>
            <w:pStyle w:val="RGsidfot"/>
          </w:pPr>
          <w:r w:rsidRPr="00AE68A6">
            <w:rPr>
              <w:b/>
            </w:rPr>
            <w:t>Upprättat/Godkänt datum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PublishDate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="0086250A">
            <w:rPr>
              <w:b/>
            </w:rPr>
            <w:t>Version</w:t>
          </w:r>
          <w:r w:rsidR="0086250A">
            <w:t xml:space="preserve"> &lt;</w:t>
          </w:r>
          <w:proofErr w:type="spellStart"/>
          <w:r w:rsidR="0086250A">
            <w:t>Document</w:t>
          </w:r>
          <w:proofErr w:type="spellEnd"/>
          <w:r w:rsidR="0086250A">
            <w:t>::Version&gt;.&lt;</w:t>
          </w:r>
          <w:proofErr w:type="spellStart"/>
          <w:r w:rsidR="0086250A">
            <w:t>Document</w:t>
          </w:r>
          <w:proofErr w:type="spellEnd"/>
          <w:r w:rsidR="0086250A">
            <w:t>::Draft&gt;</w:t>
          </w:r>
        </w:p>
        <w:p w:rsidR="004A0EF0" w:rsidRPr="00C92A76" w:rsidRDefault="004A0EF0" w:rsidP="00B57DEB">
          <w:pPr>
            <w:pStyle w:val="RGsidfot"/>
          </w:pPr>
          <w:r>
            <w:rPr>
              <w:b/>
            </w:rPr>
            <w:t>Sekreterare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>
            <w:t>Sekreterare</w:t>
          </w:r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G</w:t>
          </w:r>
          <w:r w:rsidR="00B57DEB">
            <w:rPr>
              <w:b/>
            </w:rPr>
            <w:t>odkän</w:t>
          </w:r>
          <w:r>
            <w:rPr>
              <w:b/>
            </w:rPr>
            <w:t>d</w:t>
          </w:r>
          <w:r w:rsidRPr="00AE68A6">
            <w:rPr>
              <w:b/>
            </w:rPr>
            <w:t xml:space="preserve"> av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 w:rsidR="00B57DEB">
            <w:t>Äg</w:t>
          </w:r>
          <w:r>
            <w:t>are</w:t>
          </w:r>
          <w:r w:rsidRPr="00AE68A6">
            <w:t xml:space="preserve">&gt; </w:t>
          </w:r>
        </w:p>
      </w:tc>
      <w:tc>
        <w:tcPr>
          <w:tcW w:w="2352" w:type="dxa"/>
          <w:tcMar>
            <w:top w:w="255" w:type="dxa"/>
          </w:tcMar>
          <w:vAlign w:val="center"/>
        </w:tcPr>
        <w:p w:rsidR="004A0EF0" w:rsidRDefault="004A0EF0" w:rsidP="009535A6">
          <w:pPr>
            <w:pStyle w:val="RGfaktatext"/>
            <w:jc w:val="right"/>
          </w:pPr>
          <w:r w:rsidRPr="003E092A">
            <w:rPr>
              <w:noProof/>
            </w:rPr>
            <w:drawing>
              <wp:inline distT="0" distB="0" distL="0" distR="0">
                <wp:extent cx="1440000" cy="556946"/>
                <wp:effectExtent l="0" t="0" r="7800" b="0"/>
                <wp:docPr id="1" name="Bild 1" descr="regiongotland_ge_g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giongotland_ge_gr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569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40D59" w:rsidRDefault="00140D59" w:rsidP="006F5820">
    <w:pPr>
      <w:pStyle w:val="RG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662" w:rsidRDefault="00BB1662" w:rsidP="00336C01">
      <w:r>
        <w:separator/>
      </w:r>
    </w:p>
  </w:footnote>
  <w:footnote w:type="continuationSeparator" w:id="0">
    <w:p w:rsidR="00BB1662" w:rsidRDefault="00BB1662" w:rsidP="00336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46" w:type="dxa"/>
      <w:tblInd w:w="-1021" w:type="dxa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5107"/>
      <w:gridCol w:w="4727"/>
      <w:gridCol w:w="712"/>
    </w:tblGrid>
    <w:tr w:rsidR="00694682" w:rsidRPr="008B6F5A" w:rsidTr="0080507F">
      <w:trPr>
        <w:trHeight w:val="287"/>
      </w:trPr>
      <w:tc>
        <w:tcPr>
          <w:tcW w:w="5082" w:type="dxa"/>
          <w:tcMar>
            <w:left w:w="0" w:type="dxa"/>
            <w:right w:w="0" w:type="dxa"/>
          </w:tcMar>
        </w:tcPr>
        <w:p w:rsidR="00694682" w:rsidRDefault="00597903" w:rsidP="00694682">
          <w:pPr>
            <w:pStyle w:val="RGfaktatext"/>
          </w:pPr>
          <w:r w:rsidRPr="005766EF">
            <w:t>&lt;Metadata::Förvaltning&gt;</w:t>
          </w:r>
        </w:p>
        <w:p w:rsidR="00C10E4C" w:rsidRDefault="00C10E4C" w:rsidP="00C10E4C">
          <w:pPr>
            <w:pStyle w:val="RGfaktatext"/>
          </w:pPr>
          <w:r w:rsidRPr="00CA65A9">
            <w:t>&lt;Metadata::</w:t>
          </w:r>
          <w:r>
            <w:t>Verksamhet/Avdelning</w:t>
          </w:r>
          <w:r w:rsidRPr="00CA65A9">
            <w:t>&gt;</w:t>
          </w:r>
        </w:p>
        <w:p w:rsidR="00C10E4C" w:rsidRPr="00694682" w:rsidRDefault="00C10E4C" w:rsidP="00C10E4C">
          <w:pPr>
            <w:pStyle w:val="RGfaktatext"/>
            <w:rPr>
              <w:rFonts w:ascii="Garamond" w:hAnsi="Garamond" w:cs="Times New Roman"/>
              <w:color w:val="808080"/>
              <w:sz w:val="24"/>
              <w:szCs w:val="16"/>
            </w:rPr>
          </w:pPr>
          <w:r w:rsidRPr="00CA65A9">
            <w:t>&lt;Metadata::</w:t>
          </w:r>
          <w:r>
            <w:t>Enhet</w:t>
          </w:r>
          <w:r w:rsidRPr="00CA65A9">
            <w:t>&gt;</w:t>
          </w:r>
        </w:p>
      </w:tc>
      <w:tc>
        <w:tcPr>
          <w:tcW w:w="4704" w:type="dxa"/>
          <w:tcMar>
            <w:left w:w="227" w:type="dxa"/>
            <w:right w:w="0" w:type="dxa"/>
          </w:tcMar>
        </w:tcPr>
        <w:p w:rsidR="00694682" w:rsidRPr="00E11AFC" w:rsidRDefault="00067957" w:rsidP="00DB5D0F">
          <w:pPr>
            <w:pStyle w:val="RGfaktatext"/>
            <w:jc w:val="right"/>
            <w:rPr>
              <w:szCs w:val="18"/>
            </w:rPr>
          </w:pPr>
          <w:r w:rsidRPr="00BE040F">
            <w:t>&lt;Metadata::</w:t>
          </w:r>
          <w:r w:rsidR="00DB5D0F">
            <w:t>Mötestyp</w:t>
          </w:r>
          <w:r w:rsidRPr="00BE040F">
            <w:t>&gt;</w:t>
          </w:r>
        </w:p>
      </w:tc>
      <w:tc>
        <w:tcPr>
          <w:tcW w:w="709" w:type="dxa"/>
        </w:tcPr>
        <w:p w:rsidR="00694682" w:rsidRPr="00E11AFC" w:rsidRDefault="005D1F1F" w:rsidP="00962A5F">
          <w:pPr>
            <w:jc w:val="right"/>
            <w:rPr>
              <w:rFonts w:ascii="Tahoma" w:hAnsi="Tahoma" w:cs="Tahoma"/>
              <w:b/>
              <w:bCs/>
              <w:noProof/>
              <w:color w:val="2D2D2D"/>
              <w:sz w:val="18"/>
              <w:szCs w:val="18"/>
            </w:rPr>
          </w:pP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begin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instrText xml:space="preserve"> PAGE </w:instrTex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separate"/>
          </w:r>
          <w:r w:rsidR="00834DB0">
            <w:rPr>
              <w:rFonts w:ascii="Tahoma" w:hAnsi="Tahoma" w:cs="Tahoma"/>
              <w:noProof/>
              <w:color w:val="2D2D2D"/>
              <w:sz w:val="18"/>
              <w:szCs w:val="18"/>
            </w:rPr>
            <w:t>2</w: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end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t xml:space="preserve"> (</w: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begin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instrText xml:space="preserve"> NUMPAGES </w:instrTex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separate"/>
          </w:r>
          <w:r w:rsidR="00834DB0">
            <w:rPr>
              <w:rFonts w:ascii="Tahoma" w:hAnsi="Tahoma" w:cs="Tahoma"/>
              <w:noProof/>
              <w:color w:val="2D2D2D"/>
              <w:sz w:val="18"/>
              <w:szCs w:val="18"/>
            </w:rPr>
            <w:t>2</w: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end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t>)</w:t>
          </w:r>
        </w:p>
      </w:tc>
    </w:tr>
  </w:tbl>
  <w:p w:rsidR="000C7563" w:rsidRPr="00694682" w:rsidRDefault="000C7563" w:rsidP="00694682">
    <w:pPr>
      <w:pStyle w:val="RG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021" w:type="dxa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5812"/>
      <w:gridCol w:w="4678"/>
    </w:tblGrid>
    <w:tr w:rsidR="000C7563" w:rsidRPr="00961989" w:rsidTr="000C7563">
      <w:trPr>
        <w:trHeight w:val="702"/>
      </w:trPr>
      <w:tc>
        <w:tcPr>
          <w:tcW w:w="5812" w:type="dxa"/>
          <w:tcMar>
            <w:left w:w="0" w:type="dxa"/>
            <w:right w:w="0" w:type="dxa"/>
          </w:tcMar>
        </w:tcPr>
        <w:p w:rsidR="000C7563" w:rsidRDefault="00834DB0" w:rsidP="00CA65A9">
          <w:pPr>
            <w:pStyle w:val="RGtitel"/>
          </w:pPr>
          <w:r>
            <w:t>Teknikförvaltningen</w:t>
          </w:r>
        </w:p>
        <w:p w:rsidR="00D93ED7" w:rsidRDefault="00834DB0" w:rsidP="009F41B3">
          <w:pPr>
            <w:pStyle w:val="RGfaktatext"/>
          </w:pPr>
          <w:r>
            <w:t>Mark- och trafikavdelningen</w:t>
          </w:r>
        </w:p>
        <w:p w:rsidR="00A46F95" w:rsidRPr="00551A19" w:rsidRDefault="00834DB0" w:rsidP="009F41B3">
          <w:pPr>
            <w:pStyle w:val="RGfaktatext"/>
          </w:pPr>
          <w:r>
            <w:t>Kundtjänst</w:t>
          </w:r>
        </w:p>
      </w:tc>
      <w:tc>
        <w:tcPr>
          <w:tcW w:w="4678" w:type="dxa"/>
          <w:tcMar>
            <w:left w:w="227" w:type="dxa"/>
            <w:right w:w="0" w:type="dxa"/>
          </w:tcMar>
        </w:tcPr>
        <w:p w:rsidR="000C7563" w:rsidRPr="00CA65A9" w:rsidRDefault="00834DB0" w:rsidP="00CA65A9">
          <w:pPr>
            <w:pStyle w:val="RGtitelfethger"/>
          </w:pPr>
          <w:r>
            <w:t>APT</w:t>
          </w:r>
        </w:p>
        <w:p w:rsidR="000C7563" w:rsidRPr="00961989" w:rsidRDefault="000C7563" w:rsidP="009C56EE">
          <w:pPr>
            <w:jc w:val="right"/>
            <w:rPr>
              <w:rFonts w:ascii="Tahoma" w:hAnsi="Tahoma" w:cs="Tahoma"/>
            </w:rPr>
          </w:pPr>
        </w:p>
      </w:tc>
    </w:tr>
  </w:tbl>
  <w:p w:rsidR="000C7563" w:rsidRDefault="000C7563" w:rsidP="00CA65A9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54FF"/>
    <w:multiLevelType w:val="multilevel"/>
    <w:tmpl w:val="079AD900"/>
    <w:styleLink w:val="Flernivlist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97"/>
        </w:tabs>
        <w:ind w:left="1497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217"/>
        </w:tabs>
        <w:ind w:left="2217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73768B5"/>
    <w:multiLevelType w:val="hybridMultilevel"/>
    <w:tmpl w:val="71C288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E30BF"/>
    <w:multiLevelType w:val="multilevel"/>
    <w:tmpl w:val="CE96EF4C"/>
    <w:lvl w:ilvl="0">
      <w:start w:val="1"/>
      <w:numFmt w:val="decimal"/>
      <w:pStyle w:val="RGnumreradlista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97"/>
        </w:tabs>
        <w:ind w:left="227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19FB71A7"/>
    <w:multiLevelType w:val="hybridMultilevel"/>
    <w:tmpl w:val="E920FE44"/>
    <w:lvl w:ilvl="0" w:tplc="DB24A910">
      <w:start w:val="1"/>
      <w:numFmt w:val="decimal"/>
      <w:pStyle w:val="Liststycke"/>
      <w:lvlText w:val="%1."/>
      <w:lvlJc w:val="left"/>
      <w:pPr>
        <w:ind w:left="947" w:hanging="360"/>
      </w:pPr>
      <w:rPr>
        <w:rFonts w:hint="default"/>
        <w:sz w:val="24"/>
      </w:rPr>
    </w:lvl>
    <w:lvl w:ilvl="1" w:tplc="041D0019" w:tentative="1">
      <w:start w:val="1"/>
      <w:numFmt w:val="lowerLetter"/>
      <w:lvlText w:val="%2."/>
      <w:lvlJc w:val="left"/>
      <w:pPr>
        <w:ind w:left="1667" w:hanging="360"/>
      </w:pPr>
    </w:lvl>
    <w:lvl w:ilvl="2" w:tplc="041D001B" w:tentative="1">
      <w:start w:val="1"/>
      <w:numFmt w:val="lowerRoman"/>
      <w:lvlText w:val="%3."/>
      <w:lvlJc w:val="right"/>
      <w:pPr>
        <w:ind w:left="2387" w:hanging="180"/>
      </w:pPr>
    </w:lvl>
    <w:lvl w:ilvl="3" w:tplc="041D000F" w:tentative="1">
      <w:start w:val="1"/>
      <w:numFmt w:val="decimal"/>
      <w:lvlText w:val="%4."/>
      <w:lvlJc w:val="left"/>
      <w:pPr>
        <w:ind w:left="3107" w:hanging="360"/>
      </w:pPr>
    </w:lvl>
    <w:lvl w:ilvl="4" w:tplc="041D0019" w:tentative="1">
      <w:start w:val="1"/>
      <w:numFmt w:val="lowerLetter"/>
      <w:lvlText w:val="%5."/>
      <w:lvlJc w:val="left"/>
      <w:pPr>
        <w:ind w:left="3827" w:hanging="360"/>
      </w:pPr>
    </w:lvl>
    <w:lvl w:ilvl="5" w:tplc="041D001B" w:tentative="1">
      <w:start w:val="1"/>
      <w:numFmt w:val="lowerRoman"/>
      <w:lvlText w:val="%6."/>
      <w:lvlJc w:val="right"/>
      <w:pPr>
        <w:ind w:left="4547" w:hanging="180"/>
      </w:pPr>
    </w:lvl>
    <w:lvl w:ilvl="6" w:tplc="041D000F" w:tentative="1">
      <w:start w:val="1"/>
      <w:numFmt w:val="decimal"/>
      <w:lvlText w:val="%7."/>
      <w:lvlJc w:val="left"/>
      <w:pPr>
        <w:ind w:left="5267" w:hanging="360"/>
      </w:pPr>
    </w:lvl>
    <w:lvl w:ilvl="7" w:tplc="041D0019" w:tentative="1">
      <w:start w:val="1"/>
      <w:numFmt w:val="lowerLetter"/>
      <w:lvlText w:val="%8."/>
      <w:lvlJc w:val="left"/>
      <w:pPr>
        <w:ind w:left="5987" w:hanging="360"/>
      </w:pPr>
    </w:lvl>
    <w:lvl w:ilvl="8" w:tplc="041D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4" w15:restartNumberingAfterBreak="0">
    <w:nsid w:val="1D7C6145"/>
    <w:multiLevelType w:val="hybridMultilevel"/>
    <w:tmpl w:val="804EAE10"/>
    <w:lvl w:ilvl="0" w:tplc="874836F2">
      <w:start w:val="1"/>
      <w:numFmt w:val="bullet"/>
      <w:pStyle w:val="RGfaktatextpunkt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908A4"/>
    <w:multiLevelType w:val="hybridMultilevel"/>
    <w:tmpl w:val="432A12C4"/>
    <w:lvl w:ilvl="0" w:tplc="51188E6C">
      <w:start w:val="1"/>
      <w:numFmt w:val="decimal"/>
      <w:pStyle w:val="Formatmall1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0698D"/>
    <w:multiLevelType w:val="hybridMultilevel"/>
    <w:tmpl w:val="F25C691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124D6"/>
    <w:multiLevelType w:val="hybridMultilevel"/>
    <w:tmpl w:val="586ECE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E6786"/>
    <w:multiLevelType w:val="hybridMultilevel"/>
    <w:tmpl w:val="30A20CF6"/>
    <w:lvl w:ilvl="0" w:tplc="A83A592A">
      <w:start w:val="1"/>
      <w:numFmt w:val="bullet"/>
      <w:pStyle w:val="RGpunktlista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D0003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58D76D68"/>
    <w:multiLevelType w:val="multilevel"/>
    <w:tmpl w:val="F30A68CC"/>
    <w:styleLink w:val="Formatmall2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97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217"/>
        </w:tabs>
        <w:ind w:left="680" w:hanging="226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937"/>
        </w:tabs>
        <w:ind w:left="227" w:firstLine="454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57"/>
        </w:tabs>
        <w:ind w:left="1135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77"/>
        </w:tabs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7"/>
        </w:tabs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7"/>
        </w:tabs>
        <w:ind w:left="1816" w:hanging="22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37"/>
        </w:tabs>
        <w:ind w:left="2043" w:hanging="227"/>
      </w:pPr>
      <w:rPr>
        <w:rFonts w:ascii="Wingdings" w:hAnsi="Wingdings" w:hint="default"/>
      </w:rPr>
    </w:lvl>
  </w:abstractNum>
  <w:abstractNum w:abstractNumId="10" w15:restartNumberingAfterBreak="0">
    <w:nsid w:val="64166CCF"/>
    <w:multiLevelType w:val="hybridMultilevel"/>
    <w:tmpl w:val="28440712"/>
    <w:lvl w:ilvl="0" w:tplc="A6E42A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87157F"/>
    <w:multiLevelType w:val="hybridMultilevel"/>
    <w:tmpl w:val="71F0A6E6"/>
    <w:lvl w:ilvl="0" w:tplc="041D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4"/>
  </w:num>
  <w:num w:numId="8">
    <w:abstractNumId w:val="8"/>
  </w:num>
  <w:num w:numId="9">
    <w:abstractNumId w:val="2"/>
  </w:num>
  <w:num w:numId="10">
    <w:abstractNumId w:val="1"/>
  </w:num>
  <w:num w:numId="11">
    <w:abstractNumId w:val="4"/>
  </w:num>
  <w:num w:numId="12">
    <w:abstractNumId w:val="8"/>
  </w:num>
  <w:num w:numId="13">
    <w:abstractNumId w:val="2"/>
  </w:num>
  <w:num w:numId="14">
    <w:abstractNumId w:val="4"/>
  </w:num>
  <w:num w:numId="15">
    <w:abstractNumId w:val="8"/>
  </w:num>
  <w:num w:numId="16">
    <w:abstractNumId w:val="2"/>
  </w:num>
  <w:num w:numId="17">
    <w:abstractNumId w:val="6"/>
  </w:num>
  <w:num w:numId="18">
    <w:abstractNumId w:val="11"/>
  </w:num>
  <w:num w:numId="19">
    <w:abstractNumId w:val="7"/>
  </w:num>
  <w:num w:numId="20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SortMethod w:val="0000"/>
  <w:defaultTabStop w:val="1304"/>
  <w:hyphenationZone w:val="425"/>
  <w:clickAndTypeStyle w:val="RGbrdtext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11D"/>
    <w:rsid w:val="00003534"/>
    <w:rsid w:val="0001202E"/>
    <w:rsid w:val="000128A3"/>
    <w:rsid w:val="00012B9B"/>
    <w:rsid w:val="00014BAF"/>
    <w:rsid w:val="000162C5"/>
    <w:rsid w:val="000247BE"/>
    <w:rsid w:val="000327B7"/>
    <w:rsid w:val="00040E8B"/>
    <w:rsid w:val="000424F3"/>
    <w:rsid w:val="00042EF7"/>
    <w:rsid w:val="000430BD"/>
    <w:rsid w:val="00044DC0"/>
    <w:rsid w:val="0005372B"/>
    <w:rsid w:val="000605CA"/>
    <w:rsid w:val="00065BF8"/>
    <w:rsid w:val="00066A35"/>
    <w:rsid w:val="00067957"/>
    <w:rsid w:val="0007488E"/>
    <w:rsid w:val="00075B4E"/>
    <w:rsid w:val="00075C9A"/>
    <w:rsid w:val="00076FC2"/>
    <w:rsid w:val="0007748B"/>
    <w:rsid w:val="00077C41"/>
    <w:rsid w:val="00086B3E"/>
    <w:rsid w:val="0008786E"/>
    <w:rsid w:val="00094762"/>
    <w:rsid w:val="00095DA8"/>
    <w:rsid w:val="00097EFD"/>
    <w:rsid w:val="000A2F84"/>
    <w:rsid w:val="000A3FD5"/>
    <w:rsid w:val="000A73DC"/>
    <w:rsid w:val="000A7641"/>
    <w:rsid w:val="000B77F0"/>
    <w:rsid w:val="000C0794"/>
    <w:rsid w:val="000C2173"/>
    <w:rsid w:val="000C58AA"/>
    <w:rsid w:val="000C7563"/>
    <w:rsid w:val="000D669F"/>
    <w:rsid w:val="000D71F2"/>
    <w:rsid w:val="000F16B9"/>
    <w:rsid w:val="000F24FD"/>
    <w:rsid w:val="000F4D80"/>
    <w:rsid w:val="000F5C91"/>
    <w:rsid w:val="00101601"/>
    <w:rsid w:val="00104DA8"/>
    <w:rsid w:val="001100CC"/>
    <w:rsid w:val="00114958"/>
    <w:rsid w:val="001177FE"/>
    <w:rsid w:val="0012473B"/>
    <w:rsid w:val="0013004E"/>
    <w:rsid w:val="00131100"/>
    <w:rsid w:val="00131782"/>
    <w:rsid w:val="001327FE"/>
    <w:rsid w:val="001347E3"/>
    <w:rsid w:val="00140D59"/>
    <w:rsid w:val="0014137F"/>
    <w:rsid w:val="001425CF"/>
    <w:rsid w:val="00146D3A"/>
    <w:rsid w:val="00151079"/>
    <w:rsid w:val="00151361"/>
    <w:rsid w:val="00151372"/>
    <w:rsid w:val="00157850"/>
    <w:rsid w:val="001676C6"/>
    <w:rsid w:val="00167BA8"/>
    <w:rsid w:val="00171D32"/>
    <w:rsid w:val="00173510"/>
    <w:rsid w:val="001765FF"/>
    <w:rsid w:val="00177E69"/>
    <w:rsid w:val="00185552"/>
    <w:rsid w:val="00194B51"/>
    <w:rsid w:val="00194D10"/>
    <w:rsid w:val="001952F3"/>
    <w:rsid w:val="001A04B1"/>
    <w:rsid w:val="001A5D17"/>
    <w:rsid w:val="001B0AAB"/>
    <w:rsid w:val="001B1791"/>
    <w:rsid w:val="001C08B3"/>
    <w:rsid w:val="001C0B4E"/>
    <w:rsid w:val="001C1E22"/>
    <w:rsid w:val="001C5EE5"/>
    <w:rsid w:val="001D0705"/>
    <w:rsid w:val="001D1B94"/>
    <w:rsid w:val="001D1D38"/>
    <w:rsid w:val="001D58C7"/>
    <w:rsid w:val="001D6FBC"/>
    <w:rsid w:val="001E2EA5"/>
    <w:rsid w:val="001E550F"/>
    <w:rsid w:val="001F1F2D"/>
    <w:rsid w:val="00200CEB"/>
    <w:rsid w:val="00201E52"/>
    <w:rsid w:val="002020F7"/>
    <w:rsid w:val="00204E40"/>
    <w:rsid w:val="00206D46"/>
    <w:rsid w:val="00210086"/>
    <w:rsid w:val="00223967"/>
    <w:rsid w:val="00226989"/>
    <w:rsid w:val="00234080"/>
    <w:rsid w:val="0024028B"/>
    <w:rsid w:val="0024062F"/>
    <w:rsid w:val="00245C27"/>
    <w:rsid w:val="0025127D"/>
    <w:rsid w:val="00254B3F"/>
    <w:rsid w:val="0026184F"/>
    <w:rsid w:val="00261F43"/>
    <w:rsid w:val="00262A13"/>
    <w:rsid w:val="0027119F"/>
    <w:rsid w:val="00271C06"/>
    <w:rsid w:val="00273697"/>
    <w:rsid w:val="00274FEB"/>
    <w:rsid w:val="00284E65"/>
    <w:rsid w:val="002879EF"/>
    <w:rsid w:val="00292929"/>
    <w:rsid w:val="00292FC7"/>
    <w:rsid w:val="002931F9"/>
    <w:rsid w:val="00293769"/>
    <w:rsid w:val="0029558B"/>
    <w:rsid w:val="00297CE0"/>
    <w:rsid w:val="002A7B46"/>
    <w:rsid w:val="002B066B"/>
    <w:rsid w:val="002B6633"/>
    <w:rsid w:val="002B7A6B"/>
    <w:rsid w:val="002B7CE4"/>
    <w:rsid w:val="002C0782"/>
    <w:rsid w:val="002C77C8"/>
    <w:rsid w:val="002D058D"/>
    <w:rsid w:val="002D1A98"/>
    <w:rsid w:val="002D1B03"/>
    <w:rsid w:val="002D2B67"/>
    <w:rsid w:val="002D3829"/>
    <w:rsid w:val="002D73A3"/>
    <w:rsid w:val="002E0389"/>
    <w:rsid w:val="002E2176"/>
    <w:rsid w:val="002E3CB4"/>
    <w:rsid w:val="002E491F"/>
    <w:rsid w:val="002E511D"/>
    <w:rsid w:val="002F10A7"/>
    <w:rsid w:val="00303135"/>
    <w:rsid w:val="00304796"/>
    <w:rsid w:val="003064E3"/>
    <w:rsid w:val="003071D9"/>
    <w:rsid w:val="00316B52"/>
    <w:rsid w:val="0032080C"/>
    <w:rsid w:val="00323D36"/>
    <w:rsid w:val="00330CD3"/>
    <w:rsid w:val="00336C01"/>
    <w:rsid w:val="0034748C"/>
    <w:rsid w:val="0035029D"/>
    <w:rsid w:val="003552BC"/>
    <w:rsid w:val="00355C6B"/>
    <w:rsid w:val="0036311D"/>
    <w:rsid w:val="00364668"/>
    <w:rsid w:val="00365B3E"/>
    <w:rsid w:val="00374707"/>
    <w:rsid w:val="0037795D"/>
    <w:rsid w:val="00382355"/>
    <w:rsid w:val="00383AB7"/>
    <w:rsid w:val="0038712A"/>
    <w:rsid w:val="003877DD"/>
    <w:rsid w:val="0039037A"/>
    <w:rsid w:val="00391B6F"/>
    <w:rsid w:val="00392935"/>
    <w:rsid w:val="00397362"/>
    <w:rsid w:val="003A508C"/>
    <w:rsid w:val="003A5694"/>
    <w:rsid w:val="003B120D"/>
    <w:rsid w:val="003B2306"/>
    <w:rsid w:val="003B2324"/>
    <w:rsid w:val="003B4CD4"/>
    <w:rsid w:val="003B5625"/>
    <w:rsid w:val="003B5BCF"/>
    <w:rsid w:val="003B7194"/>
    <w:rsid w:val="003C0671"/>
    <w:rsid w:val="003C0DDB"/>
    <w:rsid w:val="003C149D"/>
    <w:rsid w:val="003C6104"/>
    <w:rsid w:val="003D3DBA"/>
    <w:rsid w:val="003D49EA"/>
    <w:rsid w:val="003D57DD"/>
    <w:rsid w:val="003D6B54"/>
    <w:rsid w:val="003D74DB"/>
    <w:rsid w:val="003E328F"/>
    <w:rsid w:val="003E3F80"/>
    <w:rsid w:val="003E6CEF"/>
    <w:rsid w:val="003E718D"/>
    <w:rsid w:val="003F0B86"/>
    <w:rsid w:val="003F4530"/>
    <w:rsid w:val="00400BCA"/>
    <w:rsid w:val="00400F17"/>
    <w:rsid w:val="004013FF"/>
    <w:rsid w:val="004014D0"/>
    <w:rsid w:val="00404966"/>
    <w:rsid w:val="00404D73"/>
    <w:rsid w:val="00410207"/>
    <w:rsid w:val="00412267"/>
    <w:rsid w:val="00414FC0"/>
    <w:rsid w:val="00415503"/>
    <w:rsid w:val="004176A8"/>
    <w:rsid w:val="00417D42"/>
    <w:rsid w:val="00423CC3"/>
    <w:rsid w:val="00431949"/>
    <w:rsid w:val="00434194"/>
    <w:rsid w:val="004459B6"/>
    <w:rsid w:val="004473D3"/>
    <w:rsid w:val="00454B5B"/>
    <w:rsid w:val="00455FFC"/>
    <w:rsid w:val="00462E21"/>
    <w:rsid w:val="0046396A"/>
    <w:rsid w:val="00465509"/>
    <w:rsid w:val="004655BA"/>
    <w:rsid w:val="004658C5"/>
    <w:rsid w:val="004662C4"/>
    <w:rsid w:val="0047215F"/>
    <w:rsid w:val="004743B5"/>
    <w:rsid w:val="004802AC"/>
    <w:rsid w:val="00483EC2"/>
    <w:rsid w:val="0049430B"/>
    <w:rsid w:val="004A0433"/>
    <w:rsid w:val="004A0EF0"/>
    <w:rsid w:val="004A231E"/>
    <w:rsid w:val="004A7CB0"/>
    <w:rsid w:val="004B2E61"/>
    <w:rsid w:val="004B2E80"/>
    <w:rsid w:val="004C010D"/>
    <w:rsid w:val="004C7ABE"/>
    <w:rsid w:val="004C7D66"/>
    <w:rsid w:val="004D02D7"/>
    <w:rsid w:val="004D20E1"/>
    <w:rsid w:val="004D362C"/>
    <w:rsid w:val="004D63A8"/>
    <w:rsid w:val="004E2916"/>
    <w:rsid w:val="004E3709"/>
    <w:rsid w:val="004F3803"/>
    <w:rsid w:val="004F72C5"/>
    <w:rsid w:val="004F7856"/>
    <w:rsid w:val="004F7A2F"/>
    <w:rsid w:val="00503AF8"/>
    <w:rsid w:val="00506445"/>
    <w:rsid w:val="0050732E"/>
    <w:rsid w:val="00507DE6"/>
    <w:rsid w:val="00510BAB"/>
    <w:rsid w:val="0051223F"/>
    <w:rsid w:val="00512798"/>
    <w:rsid w:val="005162C9"/>
    <w:rsid w:val="00520A5E"/>
    <w:rsid w:val="0052142E"/>
    <w:rsid w:val="005276CA"/>
    <w:rsid w:val="005364DE"/>
    <w:rsid w:val="00546E8B"/>
    <w:rsid w:val="00551A19"/>
    <w:rsid w:val="00553A55"/>
    <w:rsid w:val="00555FA7"/>
    <w:rsid w:val="00566B39"/>
    <w:rsid w:val="00573136"/>
    <w:rsid w:val="00587409"/>
    <w:rsid w:val="00590B03"/>
    <w:rsid w:val="00595E2A"/>
    <w:rsid w:val="0059629D"/>
    <w:rsid w:val="00597903"/>
    <w:rsid w:val="005A2CAE"/>
    <w:rsid w:val="005A72F8"/>
    <w:rsid w:val="005B07CB"/>
    <w:rsid w:val="005B0F40"/>
    <w:rsid w:val="005C0959"/>
    <w:rsid w:val="005C2347"/>
    <w:rsid w:val="005D1DC0"/>
    <w:rsid w:val="005D1F1F"/>
    <w:rsid w:val="005E1CDC"/>
    <w:rsid w:val="005E296A"/>
    <w:rsid w:val="005E2F22"/>
    <w:rsid w:val="005E7E4A"/>
    <w:rsid w:val="005F6462"/>
    <w:rsid w:val="005F680A"/>
    <w:rsid w:val="00603A91"/>
    <w:rsid w:val="00603B61"/>
    <w:rsid w:val="00604AB3"/>
    <w:rsid w:val="00611C25"/>
    <w:rsid w:val="0061302C"/>
    <w:rsid w:val="006208EC"/>
    <w:rsid w:val="006231E1"/>
    <w:rsid w:val="00623315"/>
    <w:rsid w:val="00633832"/>
    <w:rsid w:val="00634063"/>
    <w:rsid w:val="006366A4"/>
    <w:rsid w:val="00640186"/>
    <w:rsid w:val="006443A1"/>
    <w:rsid w:val="00681378"/>
    <w:rsid w:val="00682036"/>
    <w:rsid w:val="00683954"/>
    <w:rsid w:val="00683961"/>
    <w:rsid w:val="00683A29"/>
    <w:rsid w:val="00687C21"/>
    <w:rsid w:val="00691A3B"/>
    <w:rsid w:val="00692850"/>
    <w:rsid w:val="006930F4"/>
    <w:rsid w:val="00694682"/>
    <w:rsid w:val="00696858"/>
    <w:rsid w:val="006B0402"/>
    <w:rsid w:val="006B6092"/>
    <w:rsid w:val="006C34CD"/>
    <w:rsid w:val="006C4AD3"/>
    <w:rsid w:val="006D1A1A"/>
    <w:rsid w:val="006D4FC2"/>
    <w:rsid w:val="006D5E63"/>
    <w:rsid w:val="006D78F3"/>
    <w:rsid w:val="006E0D16"/>
    <w:rsid w:val="006E0F8D"/>
    <w:rsid w:val="006E0FC3"/>
    <w:rsid w:val="006E3B7B"/>
    <w:rsid w:val="006E7464"/>
    <w:rsid w:val="006F5820"/>
    <w:rsid w:val="006F6015"/>
    <w:rsid w:val="006F787C"/>
    <w:rsid w:val="00701F19"/>
    <w:rsid w:val="00703CF0"/>
    <w:rsid w:val="007125D0"/>
    <w:rsid w:val="007133E8"/>
    <w:rsid w:val="00714ED8"/>
    <w:rsid w:val="00716686"/>
    <w:rsid w:val="00720421"/>
    <w:rsid w:val="00734312"/>
    <w:rsid w:val="00746128"/>
    <w:rsid w:val="0074721F"/>
    <w:rsid w:val="0075399B"/>
    <w:rsid w:val="0076458D"/>
    <w:rsid w:val="0076467E"/>
    <w:rsid w:val="0076606A"/>
    <w:rsid w:val="0077483F"/>
    <w:rsid w:val="0079367F"/>
    <w:rsid w:val="0079625C"/>
    <w:rsid w:val="007A477B"/>
    <w:rsid w:val="007A7828"/>
    <w:rsid w:val="007B7C51"/>
    <w:rsid w:val="007C1A2B"/>
    <w:rsid w:val="007C2C58"/>
    <w:rsid w:val="007C57F0"/>
    <w:rsid w:val="007D0612"/>
    <w:rsid w:val="007D1CA0"/>
    <w:rsid w:val="007D69DD"/>
    <w:rsid w:val="007E373D"/>
    <w:rsid w:val="007E5FA9"/>
    <w:rsid w:val="007F02C3"/>
    <w:rsid w:val="007F17B1"/>
    <w:rsid w:val="007F4AA7"/>
    <w:rsid w:val="007F7315"/>
    <w:rsid w:val="0080507F"/>
    <w:rsid w:val="00807887"/>
    <w:rsid w:val="00807B8C"/>
    <w:rsid w:val="00810338"/>
    <w:rsid w:val="0081102F"/>
    <w:rsid w:val="00815598"/>
    <w:rsid w:val="00816660"/>
    <w:rsid w:val="0081691F"/>
    <w:rsid w:val="008260AF"/>
    <w:rsid w:val="00827C0B"/>
    <w:rsid w:val="0083139A"/>
    <w:rsid w:val="00831E62"/>
    <w:rsid w:val="00832089"/>
    <w:rsid w:val="00834DB0"/>
    <w:rsid w:val="008412AB"/>
    <w:rsid w:val="0084639C"/>
    <w:rsid w:val="008518DE"/>
    <w:rsid w:val="008535F0"/>
    <w:rsid w:val="008605EE"/>
    <w:rsid w:val="00860E1C"/>
    <w:rsid w:val="0086250A"/>
    <w:rsid w:val="0086439C"/>
    <w:rsid w:val="00870BCF"/>
    <w:rsid w:val="0087102A"/>
    <w:rsid w:val="00871292"/>
    <w:rsid w:val="0088058A"/>
    <w:rsid w:val="008807A0"/>
    <w:rsid w:val="00882D4E"/>
    <w:rsid w:val="0089662C"/>
    <w:rsid w:val="008A27AA"/>
    <w:rsid w:val="008B021C"/>
    <w:rsid w:val="008B0272"/>
    <w:rsid w:val="008B2F6E"/>
    <w:rsid w:val="008B6185"/>
    <w:rsid w:val="008D1B02"/>
    <w:rsid w:val="008D5C75"/>
    <w:rsid w:val="008E2616"/>
    <w:rsid w:val="008F23E1"/>
    <w:rsid w:val="008F4F47"/>
    <w:rsid w:val="009045DB"/>
    <w:rsid w:val="009138BF"/>
    <w:rsid w:val="0091418F"/>
    <w:rsid w:val="00914EF8"/>
    <w:rsid w:val="0091598F"/>
    <w:rsid w:val="00922737"/>
    <w:rsid w:val="00935D9C"/>
    <w:rsid w:val="00937293"/>
    <w:rsid w:val="0094269A"/>
    <w:rsid w:val="00960A84"/>
    <w:rsid w:val="00962A5F"/>
    <w:rsid w:val="009638F6"/>
    <w:rsid w:val="009660EC"/>
    <w:rsid w:val="00966165"/>
    <w:rsid w:val="0097089F"/>
    <w:rsid w:val="00973354"/>
    <w:rsid w:val="00975156"/>
    <w:rsid w:val="0098327B"/>
    <w:rsid w:val="00984BE6"/>
    <w:rsid w:val="0099485A"/>
    <w:rsid w:val="009956D1"/>
    <w:rsid w:val="009A62F9"/>
    <w:rsid w:val="009B2538"/>
    <w:rsid w:val="009B40D0"/>
    <w:rsid w:val="009B45C0"/>
    <w:rsid w:val="009C0367"/>
    <w:rsid w:val="009E0383"/>
    <w:rsid w:val="009E2026"/>
    <w:rsid w:val="009F3BA1"/>
    <w:rsid w:val="009F41B3"/>
    <w:rsid w:val="009F4F55"/>
    <w:rsid w:val="00A035F0"/>
    <w:rsid w:val="00A05313"/>
    <w:rsid w:val="00A102E8"/>
    <w:rsid w:val="00A118B5"/>
    <w:rsid w:val="00A126F1"/>
    <w:rsid w:val="00A23EB6"/>
    <w:rsid w:val="00A26210"/>
    <w:rsid w:val="00A30390"/>
    <w:rsid w:val="00A31036"/>
    <w:rsid w:val="00A41168"/>
    <w:rsid w:val="00A419B0"/>
    <w:rsid w:val="00A439DB"/>
    <w:rsid w:val="00A454A2"/>
    <w:rsid w:val="00A46F95"/>
    <w:rsid w:val="00A52A5B"/>
    <w:rsid w:val="00A5424A"/>
    <w:rsid w:val="00A54A33"/>
    <w:rsid w:val="00A73CD6"/>
    <w:rsid w:val="00A764F7"/>
    <w:rsid w:val="00A8511C"/>
    <w:rsid w:val="00A87357"/>
    <w:rsid w:val="00A90009"/>
    <w:rsid w:val="00A926E3"/>
    <w:rsid w:val="00A977F3"/>
    <w:rsid w:val="00AA563F"/>
    <w:rsid w:val="00AB62C2"/>
    <w:rsid w:val="00AC04C7"/>
    <w:rsid w:val="00AC39C3"/>
    <w:rsid w:val="00AC4225"/>
    <w:rsid w:val="00AD1C5C"/>
    <w:rsid w:val="00AD2208"/>
    <w:rsid w:val="00AD4E6E"/>
    <w:rsid w:val="00AE1A25"/>
    <w:rsid w:val="00AE68A6"/>
    <w:rsid w:val="00AF32C4"/>
    <w:rsid w:val="00AF43F6"/>
    <w:rsid w:val="00AF61C3"/>
    <w:rsid w:val="00AF6318"/>
    <w:rsid w:val="00AF673E"/>
    <w:rsid w:val="00B010A6"/>
    <w:rsid w:val="00B063CE"/>
    <w:rsid w:val="00B06F19"/>
    <w:rsid w:val="00B13F45"/>
    <w:rsid w:val="00B16990"/>
    <w:rsid w:val="00B2340C"/>
    <w:rsid w:val="00B25358"/>
    <w:rsid w:val="00B26573"/>
    <w:rsid w:val="00B314CD"/>
    <w:rsid w:val="00B332ED"/>
    <w:rsid w:val="00B33336"/>
    <w:rsid w:val="00B34009"/>
    <w:rsid w:val="00B34DB5"/>
    <w:rsid w:val="00B35EED"/>
    <w:rsid w:val="00B35FD9"/>
    <w:rsid w:val="00B3656A"/>
    <w:rsid w:val="00B37007"/>
    <w:rsid w:val="00B37983"/>
    <w:rsid w:val="00B41212"/>
    <w:rsid w:val="00B5010B"/>
    <w:rsid w:val="00B553E3"/>
    <w:rsid w:val="00B57DEB"/>
    <w:rsid w:val="00B60A7B"/>
    <w:rsid w:val="00B64669"/>
    <w:rsid w:val="00B70F9E"/>
    <w:rsid w:val="00B72F98"/>
    <w:rsid w:val="00B754B2"/>
    <w:rsid w:val="00B75DA6"/>
    <w:rsid w:val="00B75F68"/>
    <w:rsid w:val="00B824A0"/>
    <w:rsid w:val="00B825FD"/>
    <w:rsid w:val="00B91010"/>
    <w:rsid w:val="00B97016"/>
    <w:rsid w:val="00BA152E"/>
    <w:rsid w:val="00BA1807"/>
    <w:rsid w:val="00BA392F"/>
    <w:rsid w:val="00BA3CF8"/>
    <w:rsid w:val="00BA58A3"/>
    <w:rsid w:val="00BA6665"/>
    <w:rsid w:val="00BA7D71"/>
    <w:rsid w:val="00BB1662"/>
    <w:rsid w:val="00BB7D06"/>
    <w:rsid w:val="00BC11D9"/>
    <w:rsid w:val="00BC6146"/>
    <w:rsid w:val="00BD58C9"/>
    <w:rsid w:val="00BE0DFD"/>
    <w:rsid w:val="00BE420A"/>
    <w:rsid w:val="00BF1350"/>
    <w:rsid w:val="00BF1D50"/>
    <w:rsid w:val="00BF63EF"/>
    <w:rsid w:val="00C02BF8"/>
    <w:rsid w:val="00C03BAD"/>
    <w:rsid w:val="00C04C58"/>
    <w:rsid w:val="00C10E4C"/>
    <w:rsid w:val="00C10EEB"/>
    <w:rsid w:val="00C11E35"/>
    <w:rsid w:val="00C1749C"/>
    <w:rsid w:val="00C26317"/>
    <w:rsid w:val="00C266C7"/>
    <w:rsid w:val="00C41D4E"/>
    <w:rsid w:val="00C4646D"/>
    <w:rsid w:val="00C526A6"/>
    <w:rsid w:val="00C53C5E"/>
    <w:rsid w:val="00C55324"/>
    <w:rsid w:val="00C55AAB"/>
    <w:rsid w:val="00C57426"/>
    <w:rsid w:val="00C64D9F"/>
    <w:rsid w:val="00C745E3"/>
    <w:rsid w:val="00C77C0B"/>
    <w:rsid w:val="00C8291F"/>
    <w:rsid w:val="00C86216"/>
    <w:rsid w:val="00C86CBB"/>
    <w:rsid w:val="00C90398"/>
    <w:rsid w:val="00C92E7C"/>
    <w:rsid w:val="00C93234"/>
    <w:rsid w:val="00CA65A9"/>
    <w:rsid w:val="00CA794A"/>
    <w:rsid w:val="00CB0EF4"/>
    <w:rsid w:val="00CC395C"/>
    <w:rsid w:val="00CC49FF"/>
    <w:rsid w:val="00CD2AC3"/>
    <w:rsid w:val="00CD465A"/>
    <w:rsid w:val="00CE0782"/>
    <w:rsid w:val="00CE1942"/>
    <w:rsid w:val="00CE5B4B"/>
    <w:rsid w:val="00CF6445"/>
    <w:rsid w:val="00CF6AD5"/>
    <w:rsid w:val="00D025DC"/>
    <w:rsid w:val="00D03DD0"/>
    <w:rsid w:val="00D07276"/>
    <w:rsid w:val="00D10F3C"/>
    <w:rsid w:val="00D16D6B"/>
    <w:rsid w:val="00D17D36"/>
    <w:rsid w:val="00D37379"/>
    <w:rsid w:val="00D44636"/>
    <w:rsid w:val="00D52931"/>
    <w:rsid w:val="00D53EBF"/>
    <w:rsid w:val="00D54DB0"/>
    <w:rsid w:val="00D616C9"/>
    <w:rsid w:val="00D63120"/>
    <w:rsid w:val="00D64E1C"/>
    <w:rsid w:val="00D6597D"/>
    <w:rsid w:val="00D65C8D"/>
    <w:rsid w:val="00D70633"/>
    <w:rsid w:val="00D71605"/>
    <w:rsid w:val="00D73588"/>
    <w:rsid w:val="00D73FC1"/>
    <w:rsid w:val="00D84BEF"/>
    <w:rsid w:val="00D93ED7"/>
    <w:rsid w:val="00DA2992"/>
    <w:rsid w:val="00DA5AE5"/>
    <w:rsid w:val="00DB246E"/>
    <w:rsid w:val="00DB5A57"/>
    <w:rsid w:val="00DB5D0F"/>
    <w:rsid w:val="00DC2408"/>
    <w:rsid w:val="00DC3412"/>
    <w:rsid w:val="00DC54A2"/>
    <w:rsid w:val="00DC5B7F"/>
    <w:rsid w:val="00DC7405"/>
    <w:rsid w:val="00DC7A56"/>
    <w:rsid w:val="00DC7E6B"/>
    <w:rsid w:val="00DD52A2"/>
    <w:rsid w:val="00DF0A70"/>
    <w:rsid w:val="00DF4356"/>
    <w:rsid w:val="00E024D8"/>
    <w:rsid w:val="00E1130C"/>
    <w:rsid w:val="00E12CDA"/>
    <w:rsid w:val="00E138BB"/>
    <w:rsid w:val="00E14EAA"/>
    <w:rsid w:val="00E2657E"/>
    <w:rsid w:val="00E34105"/>
    <w:rsid w:val="00E35348"/>
    <w:rsid w:val="00E41010"/>
    <w:rsid w:val="00E46E09"/>
    <w:rsid w:val="00E53B74"/>
    <w:rsid w:val="00E56621"/>
    <w:rsid w:val="00E5766E"/>
    <w:rsid w:val="00E6163A"/>
    <w:rsid w:val="00E62380"/>
    <w:rsid w:val="00E64D25"/>
    <w:rsid w:val="00E85119"/>
    <w:rsid w:val="00E96B35"/>
    <w:rsid w:val="00EB063E"/>
    <w:rsid w:val="00EC05C4"/>
    <w:rsid w:val="00EC12D4"/>
    <w:rsid w:val="00EC27B2"/>
    <w:rsid w:val="00EC42F8"/>
    <w:rsid w:val="00EC7251"/>
    <w:rsid w:val="00ED27C4"/>
    <w:rsid w:val="00ED57A7"/>
    <w:rsid w:val="00ED5FD6"/>
    <w:rsid w:val="00EE3B78"/>
    <w:rsid w:val="00EF4F6C"/>
    <w:rsid w:val="00EF771D"/>
    <w:rsid w:val="00F029BC"/>
    <w:rsid w:val="00F06D54"/>
    <w:rsid w:val="00F12859"/>
    <w:rsid w:val="00F12909"/>
    <w:rsid w:val="00F12C2D"/>
    <w:rsid w:val="00F14EDD"/>
    <w:rsid w:val="00F15491"/>
    <w:rsid w:val="00F164E2"/>
    <w:rsid w:val="00F1680E"/>
    <w:rsid w:val="00F215BC"/>
    <w:rsid w:val="00F23E84"/>
    <w:rsid w:val="00F27675"/>
    <w:rsid w:val="00F31348"/>
    <w:rsid w:val="00F368A5"/>
    <w:rsid w:val="00F449B3"/>
    <w:rsid w:val="00F47DF8"/>
    <w:rsid w:val="00F502A3"/>
    <w:rsid w:val="00F5570C"/>
    <w:rsid w:val="00F55AB5"/>
    <w:rsid w:val="00F61415"/>
    <w:rsid w:val="00F64C03"/>
    <w:rsid w:val="00F66681"/>
    <w:rsid w:val="00F73470"/>
    <w:rsid w:val="00F77607"/>
    <w:rsid w:val="00F77EEE"/>
    <w:rsid w:val="00F80B80"/>
    <w:rsid w:val="00F81EF7"/>
    <w:rsid w:val="00F83D2D"/>
    <w:rsid w:val="00F90365"/>
    <w:rsid w:val="00F9567F"/>
    <w:rsid w:val="00F95F44"/>
    <w:rsid w:val="00FA2DFA"/>
    <w:rsid w:val="00FA597B"/>
    <w:rsid w:val="00FC4CB9"/>
    <w:rsid w:val="00FC6BA3"/>
    <w:rsid w:val="00FD135A"/>
    <w:rsid w:val="00FD1CA3"/>
    <w:rsid w:val="00FD3F96"/>
    <w:rsid w:val="00FE01B3"/>
    <w:rsid w:val="00FE236F"/>
    <w:rsid w:val="00FF010C"/>
    <w:rsid w:val="00FF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C8D7326"/>
  <w15:docId w15:val="{12193F45-A933-48BF-8873-B41A35C2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Times New Roman" w:hAnsi="Garamond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semiHidden="1" w:uiPriority="9" w:unhideWhenUsed="1"/>
    <w:lsdException w:name="heading 3" w:uiPriority="0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151079"/>
    <w:rPr>
      <w:sz w:val="24"/>
      <w:szCs w:val="24"/>
    </w:rPr>
  </w:style>
  <w:style w:type="paragraph" w:styleId="Rubrik1">
    <w:name w:val="heading 1"/>
    <w:basedOn w:val="Normal"/>
    <w:next w:val="Normal"/>
    <w:semiHidden/>
    <w:rsid w:val="00B34DB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rsid w:val="00B34DB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Rubrik3">
    <w:name w:val="heading 3"/>
    <w:basedOn w:val="Normal"/>
    <w:next w:val="Normal"/>
    <w:semiHidden/>
    <w:rsid w:val="00B34DB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Rubrik4">
    <w:name w:val="heading 4"/>
    <w:basedOn w:val="Normal"/>
    <w:next w:val="Normal"/>
    <w:link w:val="Rubrik4Char"/>
    <w:uiPriority w:val="9"/>
    <w:semiHidden/>
    <w:rsid w:val="00B34DB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Ghuvudrubrik">
    <w:name w:val="RG huvudrubrik"/>
    <w:basedOn w:val="RGrubrik1"/>
    <w:next w:val="RGbrdtext"/>
    <w:semiHidden/>
    <w:unhideWhenUsed/>
    <w:qFormat/>
    <w:rsid w:val="00AF61C3"/>
    <w:rPr>
      <w:rFonts w:eastAsiaTheme="majorEastAsia"/>
      <w:sz w:val="36"/>
      <w:szCs w:val="48"/>
    </w:rPr>
  </w:style>
  <w:style w:type="paragraph" w:customStyle="1" w:styleId="RGrubrik1">
    <w:name w:val="RG rubrik 1"/>
    <w:basedOn w:val="Rubrik1"/>
    <w:next w:val="RGbrdtext"/>
    <w:uiPriority w:val="1"/>
    <w:qFormat/>
    <w:rsid w:val="009B45C0"/>
    <w:pPr>
      <w:spacing w:before="40" w:after="40"/>
    </w:pPr>
    <w:rPr>
      <w:rFonts w:ascii="Tahoma" w:hAnsi="Tahoma"/>
      <w:color w:val="464646"/>
      <w:sz w:val="25"/>
      <w:szCs w:val="25"/>
    </w:rPr>
  </w:style>
  <w:style w:type="paragraph" w:customStyle="1" w:styleId="RGrubrik2">
    <w:name w:val="RG rubrik 2"/>
    <w:basedOn w:val="Rubrik2"/>
    <w:next w:val="RGbrdtext"/>
    <w:uiPriority w:val="3"/>
    <w:qFormat/>
    <w:rsid w:val="009B45C0"/>
    <w:pPr>
      <w:spacing w:before="40" w:after="20"/>
    </w:pPr>
    <w:rPr>
      <w:rFonts w:ascii="Tahoma" w:hAnsi="Tahoma"/>
      <w:i w:val="0"/>
      <w:color w:val="464646"/>
      <w:sz w:val="22"/>
      <w:szCs w:val="22"/>
    </w:rPr>
  </w:style>
  <w:style w:type="paragraph" w:customStyle="1" w:styleId="RGrubrik3">
    <w:name w:val="RG rubrik 3"/>
    <w:basedOn w:val="Rubrik3"/>
    <w:next w:val="RGbrdtext"/>
    <w:uiPriority w:val="3"/>
    <w:qFormat/>
    <w:rsid w:val="00AF61C3"/>
    <w:pPr>
      <w:spacing w:before="40" w:after="20"/>
    </w:pPr>
    <w:rPr>
      <w:rFonts w:ascii="Tahoma" w:hAnsi="Tahoma"/>
      <w:color w:val="464646"/>
      <w:sz w:val="19"/>
      <w:szCs w:val="18"/>
    </w:rPr>
  </w:style>
  <w:style w:type="paragraph" w:customStyle="1" w:styleId="RGsidhuvud">
    <w:name w:val="RG sidhuvud"/>
    <w:basedOn w:val="RGsidfot"/>
    <w:uiPriority w:val="2"/>
    <w:semiHidden/>
    <w:unhideWhenUsed/>
    <w:qFormat/>
    <w:rsid w:val="00AF61C3"/>
    <w:pPr>
      <w:spacing w:after="0" w:line="240" w:lineRule="auto"/>
    </w:pPr>
    <w:rPr>
      <w:sz w:val="16"/>
      <w:szCs w:val="16"/>
    </w:rPr>
  </w:style>
  <w:style w:type="paragraph" w:customStyle="1" w:styleId="RGsidfot">
    <w:name w:val="RG sidfot"/>
    <w:basedOn w:val="RGfaktatext"/>
    <w:uiPriority w:val="2"/>
    <w:unhideWhenUsed/>
    <w:qFormat/>
    <w:rsid w:val="00AF61C3"/>
    <w:pPr>
      <w:autoSpaceDE w:val="0"/>
      <w:autoSpaceDN w:val="0"/>
      <w:adjustRightInd w:val="0"/>
      <w:spacing w:after="60" w:line="180" w:lineRule="atLeast"/>
      <w:textAlignment w:val="center"/>
    </w:pPr>
    <w:rPr>
      <w:sz w:val="14"/>
      <w:szCs w:val="12"/>
    </w:rPr>
  </w:style>
  <w:style w:type="paragraph" w:customStyle="1" w:styleId="RGbrdtextstycke">
    <w:name w:val="RG brödtext stycke"/>
    <w:uiPriority w:val="1"/>
    <w:semiHidden/>
    <w:unhideWhenUsed/>
    <w:qFormat/>
    <w:rsid w:val="00AF61C3"/>
    <w:pPr>
      <w:autoSpaceDE w:val="0"/>
      <w:autoSpaceDN w:val="0"/>
      <w:adjustRightInd w:val="0"/>
      <w:spacing w:after="200" w:line="260" w:lineRule="atLeast"/>
      <w:textAlignment w:val="center"/>
    </w:pPr>
    <w:rPr>
      <w:color w:val="000000"/>
      <w:sz w:val="24"/>
      <w:szCs w:val="24"/>
    </w:rPr>
  </w:style>
  <w:style w:type="paragraph" w:styleId="Sidhuvud">
    <w:name w:val="header"/>
    <w:basedOn w:val="RGtitel"/>
    <w:semiHidden/>
    <w:rsid w:val="00B34DB5"/>
  </w:style>
  <w:style w:type="paragraph" w:styleId="Sidfot">
    <w:name w:val="footer"/>
    <w:basedOn w:val="Normal"/>
    <w:semiHidden/>
    <w:rsid w:val="00B34DB5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semiHidden/>
    <w:rsid w:val="00B34DB5"/>
  </w:style>
  <w:style w:type="paragraph" w:customStyle="1" w:styleId="RGingress">
    <w:name w:val="RG ingress"/>
    <w:basedOn w:val="RGbrdtextstycke"/>
    <w:uiPriority w:val="1"/>
    <w:qFormat/>
    <w:rsid w:val="00AF61C3"/>
    <w:pPr>
      <w:spacing w:after="0" w:line="300" w:lineRule="atLeast"/>
    </w:pPr>
    <w:rPr>
      <w:rFonts w:ascii="Tahoma" w:hAnsi="Tahoma"/>
      <w:iCs/>
      <w:color w:val="5A5A5A"/>
    </w:rPr>
  </w:style>
  <w:style w:type="paragraph" w:customStyle="1" w:styleId="RGbrdtextkursiv">
    <w:name w:val="RG brödtext kursiv"/>
    <w:basedOn w:val="RGbrdtextstycke"/>
    <w:uiPriority w:val="1"/>
    <w:qFormat/>
    <w:rsid w:val="00AF61C3"/>
    <w:pPr>
      <w:spacing w:after="0"/>
    </w:pPr>
    <w:rPr>
      <w:rFonts w:ascii="Garamond Kursiv" w:hAnsi="Garamond Kursiv"/>
      <w:i/>
      <w:iCs/>
    </w:rPr>
  </w:style>
  <w:style w:type="character" w:styleId="Hyperlnk">
    <w:name w:val="Hyperlink"/>
    <w:basedOn w:val="Standardstycketeckensnitt"/>
    <w:uiPriority w:val="99"/>
    <w:unhideWhenUsed/>
    <w:rsid w:val="007F02C3"/>
    <w:rPr>
      <w:color w:val="0076AA" w:themeColor="accent1" w:themeShade="BF"/>
      <w:u w:val="none"/>
    </w:rPr>
  </w:style>
  <w:style w:type="character" w:styleId="AnvndHyperlnk">
    <w:name w:val="FollowedHyperlink"/>
    <w:basedOn w:val="Standardstycketeckensnitt"/>
    <w:semiHidden/>
    <w:rsid w:val="00B34DB5"/>
    <w:rPr>
      <w:color w:val="800080"/>
      <w:u w:val="single"/>
    </w:rPr>
  </w:style>
  <w:style w:type="paragraph" w:styleId="Dokumentversikt">
    <w:name w:val="Document Map"/>
    <w:basedOn w:val="Normal"/>
    <w:semiHidden/>
    <w:rsid w:val="00B34DB5"/>
    <w:pPr>
      <w:shd w:val="clear" w:color="auto" w:fill="000080"/>
    </w:pPr>
    <w:rPr>
      <w:rFonts w:ascii="Tahoma" w:hAnsi="Tahoma" w:cs="Tahoma"/>
    </w:rPr>
  </w:style>
  <w:style w:type="paragraph" w:customStyle="1" w:styleId="RGfaktatext">
    <w:name w:val="RG faktatext"/>
    <w:uiPriority w:val="3"/>
    <w:qFormat/>
    <w:rsid w:val="00AF61C3"/>
    <w:pPr>
      <w:spacing w:line="240" w:lineRule="atLeast"/>
    </w:pPr>
    <w:rPr>
      <w:rFonts w:ascii="Tahoma" w:hAnsi="Tahoma" w:cs="Tahoma"/>
      <w:color w:val="2D2D2D"/>
      <w:sz w:val="18"/>
      <w:szCs w:val="24"/>
    </w:rPr>
  </w:style>
  <w:style w:type="paragraph" w:customStyle="1" w:styleId="RGtabelltext">
    <w:name w:val="RG tabelltext"/>
    <w:basedOn w:val="RGsidhuvud"/>
    <w:uiPriority w:val="2"/>
    <w:qFormat/>
    <w:rsid w:val="00AF61C3"/>
  </w:style>
  <w:style w:type="paragraph" w:customStyle="1" w:styleId="RGbrdtextindrag">
    <w:name w:val="RG brödtext indrag"/>
    <w:basedOn w:val="RGbrdtextstycke"/>
    <w:uiPriority w:val="1"/>
    <w:semiHidden/>
    <w:unhideWhenUsed/>
    <w:qFormat/>
    <w:rsid w:val="00391B6F"/>
    <w:pPr>
      <w:spacing w:after="0"/>
      <w:ind w:firstLine="227"/>
    </w:pPr>
  </w:style>
  <w:style w:type="paragraph" w:customStyle="1" w:styleId="RGbrdtext">
    <w:name w:val="RG brödtext"/>
    <w:basedOn w:val="RGbrdtextstycke"/>
    <w:qFormat/>
    <w:rsid w:val="00AF61C3"/>
    <w:pPr>
      <w:spacing w:after="0"/>
    </w:pPr>
  </w:style>
  <w:style w:type="paragraph" w:styleId="Liststycke">
    <w:name w:val="List Paragraph"/>
    <w:basedOn w:val="Normal"/>
    <w:uiPriority w:val="34"/>
    <w:qFormat/>
    <w:rsid w:val="00C93234"/>
    <w:pPr>
      <w:numPr>
        <w:numId w:val="2"/>
      </w:numPr>
      <w:spacing w:before="60" w:after="60" w:line="288" w:lineRule="auto"/>
      <w:ind w:left="227" w:hanging="227"/>
    </w:pPr>
  </w:style>
  <w:style w:type="character" w:styleId="Stark">
    <w:name w:val="Strong"/>
    <w:basedOn w:val="Standardstycketeckensnitt"/>
    <w:uiPriority w:val="22"/>
    <w:qFormat/>
    <w:rsid w:val="00B34DB5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B34DB5"/>
    <w:rPr>
      <w:b/>
      <w:bCs/>
      <w:i/>
      <w:iCs/>
      <w:color w:val="4F81BD"/>
    </w:rPr>
  </w:style>
  <w:style w:type="character" w:styleId="Betoning">
    <w:name w:val="Emphasis"/>
    <w:basedOn w:val="Standardstycketeckensnitt"/>
    <w:uiPriority w:val="20"/>
    <w:semiHidden/>
    <w:rsid w:val="00B34DB5"/>
    <w:rPr>
      <w:i/>
      <w:iCs/>
    </w:rPr>
  </w:style>
  <w:style w:type="character" w:styleId="Diskretbetoning">
    <w:name w:val="Subtle Emphasis"/>
    <w:basedOn w:val="Standardstycketeckensnitt"/>
    <w:uiPriority w:val="19"/>
    <w:semiHidden/>
    <w:rsid w:val="00B34DB5"/>
    <w:rPr>
      <w:i/>
      <w:iCs/>
      <w:color w:val="808080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B34DB5"/>
    <w:pPr>
      <w:spacing w:after="60"/>
      <w:jc w:val="center"/>
      <w:outlineLvl w:val="1"/>
    </w:pPr>
    <w:rPr>
      <w:rFonts w:ascii="Cambria" w:hAnsi="Cambria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973354"/>
    <w:rPr>
      <w:rFonts w:ascii="Cambria" w:hAnsi="Cambria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semiHidden/>
    <w:rsid w:val="00B34DB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RubrikChar">
    <w:name w:val="Rubrik Char"/>
    <w:basedOn w:val="Standardstycketeckensnitt"/>
    <w:link w:val="Rubrik"/>
    <w:uiPriority w:val="10"/>
    <w:semiHidden/>
    <w:rsid w:val="00973354"/>
    <w:rPr>
      <w:rFonts w:ascii="Cambria" w:hAnsi="Cambria"/>
      <w:b/>
      <w:bCs/>
      <w:kern w:val="28"/>
      <w:sz w:val="32"/>
      <w:szCs w:val="32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73354"/>
    <w:rPr>
      <w:rFonts w:ascii="Calibri" w:hAnsi="Calibri"/>
      <w:b/>
      <w:bCs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73354"/>
    <w:rPr>
      <w:rFonts w:ascii="Cambria" w:hAnsi="Cambria"/>
      <w:b/>
      <w:bCs/>
      <w:i/>
      <w:iCs/>
      <w:sz w:val="28"/>
      <w:szCs w:val="28"/>
    </w:rPr>
  </w:style>
  <w:style w:type="paragraph" w:styleId="Innehll1">
    <w:name w:val="toc 1"/>
    <w:basedOn w:val="RGfaktatext"/>
    <w:next w:val="RGfaktatext"/>
    <w:autoRedefine/>
    <w:uiPriority w:val="39"/>
    <w:rsid w:val="00AF61C3"/>
    <w:pPr>
      <w:tabs>
        <w:tab w:val="right" w:leader="dot" w:pos="7938"/>
      </w:tabs>
      <w:autoSpaceDE w:val="0"/>
      <w:autoSpaceDN w:val="0"/>
      <w:adjustRightInd w:val="0"/>
      <w:spacing w:before="120" w:after="40"/>
      <w:textAlignment w:val="center"/>
    </w:pPr>
    <w:rPr>
      <w:b/>
      <w:noProof/>
      <w:color w:val="464646"/>
      <w:sz w:val="20"/>
      <w:szCs w:val="20"/>
    </w:rPr>
  </w:style>
  <w:style w:type="paragraph" w:styleId="Innehll2">
    <w:name w:val="toc 2"/>
    <w:basedOn w:val="RGfaktatext"/>
    <w:next w:val="RGfaktatext"/>
    <w:autoRedefine/>
    <w:uiPriority w:val="39"/>
    <w:unhideWhenUsed/>
    <w:rsid w:val="00AF61C3"/>
    <w:pPr>
      <w:tabs>
        <w:tab w:val="right" w:leader="dot" w:pos="7938"/>
      </w:tabs>
      <w:autoSpaceDE w:val="0"/>
      <w:autoSpaceDN w:val="0"/>
      <w:adjustRightInd w:val="0"/>
      <w:spacing w:after="40"/>
      <w:ind w:left="278"/>
      <w:textAlignment w:val="center"/>
    </w:pPr>
    <w:rPr>
      <w:noProof/>
      <w:color w:val="161616" w:themeColor="background2" w:themeShade="1A"/>
      <w:szCs w:val="18"/>
    </w:rPr>
  </w:style>
  <w:style w:type="paragraph" w:customStyle="1" w:styleId="RGadressnamnefternamn">
    <w:name w:val="RG adress_namn efternamn"/>
    <w:next w:val="Normal"/>
    <w:link w:val="RGadressnamnefternamnChar"/>
    <w:semiHidden/>
    <w:unhideWhenUsed/>
    <w:qFormat/>
    <w:rsid w:val="00AF61C3"/>
    <w:rPr>
      <w:rFonts w:ascii="Tahoma" w:hAnsi="Tahoma" w:cs="Tahoma"/>
      <w:b/>
      <w:bCs/>
      <w:color w:val="3C3C3C"/>
      <w:sz w:val="18"/>
    </w:rPr>
  </w:style>
  <w:style w:type="paragraph" w:styleId="Ballongtext">
    <w:name w:val="Balloon Text"/>
    <w:basedOn w:val="Normal"/>
    <w:link w:val="BallongtextChar"/>
    <w:uiPriority w:val="99"/>
    <w:semiHidden/>
    <w:rsid w:val="00B34DB5"/>
    <w:rPr>
      <w:rFonts w:ascii="Tahoma" w:hAnsi="Tahoma" w:cs="Tahoma"/>
      <w:sz w:val="16"/>
      <w:szCs w:val="16"/>
    </w:rPr>
  </w:style>
  <w:style w:type="character" w:customStyle="1" w:styleId="RGadressnamnefternamnChar">
    <w:name w:val="RG adress_namn efternamn Char"/>
    <w:basedOn w:val="Standardstycketeckensnitt"/>
    <w:link w:val="RGadressnamnefternamn"/>
    <w:semiHidden/>
    <w:rsid w:val="002F10A7"/>
    <w:rPr>
      <w:rFonts w:ascii="Tahoma" w:hAnsi="Tahoma" w:cs="Tahoma"/>
      <w:b/>
      <w:bCs/>
      <w:color w:val="3C3C3C"/>
      <w:sz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73354"/>
    <w:rPr>
      <w:rFonts w:ascii="Tahoma" w:hAnsi="Tahoma" w:cs="Tahoma"/>
      <w:sz w:val="16"/>
      <w:szCs w:val="16"/>
    </w:rPr>
  </w:style>
  <w:style w:type="paragraph" w:styleId="Innehllsfrteckningsrubrik">
    <w:name w:val="TOC Heading"/>
    <w:basedOn w:val="Normal"/>
    <w:next w:val="Normal"/>
    <w:uiPriority w:val="39"/>
    <w:semiHidden/>
    <w:qFormat/>
    <w:rsid w:val="00F14EDD"/>
    <w:rPr>
      <w:rFonts w:ascii="Tahoma" w:hAnsi="Tahoma" w:cs="Tahoma"/>
      <w:b/>
      <w:color w:val="2D2D2D"/>
    </w:rPr>
  </w:style>
  <w:style w:type="paragraph" w:styleId="Innehll3">
    <w:name w:val="toc 3"/>
    <w:basedOn w:val="RGfaktatext"/>
    <w:next w:val="RGfaktatext"/>
    <w:autoRedefine/>
    <w:uiPriority w:val="39"/>
    <w:unhideWhenUsed/>
    <w:rsid w:val="00AF61C3"/>
    <w:pPr>
      <w:tabs>
        <w:tab w:val="right" w:leader="dot" w:pos="7938"/>
      </w:tabs>
      <w:autoSpaceDE w:val="0"/>
      <w:autoSpaceDN w:val="0"/>
      <w:adjustRightInd w:val="0"/>
      <w:spacing w:after="40"/>
      <w:ind w:left="482"/>
      <w:textAlignment w:val="center"/>
    </w:pPr>
    <w:rPr>
      <w:noProof/>
      <w:color w:val="161616" w:themeColor="background2" w:themeShade="1A"/>
      <w:szCs w:val="18"/>
    </w:rPr>
  </w:style>
  <w:style w:type="table" w:styleId="Tabellrutnt">
    <w:name w:val="Table Grid"/>
    <w:basedOn w:val="Normaltabell"/>
    <w:uiPriority w:val="59"/>
    <w:rsid w:val="00B34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34DB5"/>
    <w:rPr>
      <w:color w:val="808080"/>
    </w:rPr>
  </w:style>
  <w:style w:type="paragraph" w:customStyle="1" w:styleId="RGtitel">
    <w:name w:val="RG titel"/>
    <w:uiPriority w:val="2"/>
    <w:semiHidden/>
    <w:unhideWhenUsed/>
    <w:rsid w:val="00AF61C3"/>
    <w:rPr>
      <w:rFonts w:ascii="Tahoma" w:hAnsi="Tahoma" w:cs="Tahoma"/>
      <w:color w:val="7F7F7F"/>
      <w:sz w:val="24"/>
      <w:szCs w:val="24"/>
    </w:rPr>
  </w:style>
  <w:style w:type="paragraph" w:customStyle="1" w:styleId="Formatmall1">
    <w:name w:val="Formatmall1"/>
    <w:basedOn w:val="RGbrdtext"/>
    <w:semiHidden/>
    <w:rsid w:val="00B34DB5"/>
    <w:pPr>
      <w:numPr>
        <w:numId w:val="1"/>
      </w:numPr>
    </w:pPr>
  </w:style>
  <w:style w:type="paragraph" w:customStyle="1" w:styleId="RGnumreradlista">
    <w:name w:val="RG numrerad lista"/>
    <w:basedOn w:val="RGpunktlista"/>
    <w:uiPriority w:val="1"/>
    <w:qFormat/>
    <w:rsid w:val="00AF61C3"/>
    <w:pPr>
      <w:numPr>
        <w:numId w:val="16"/>
      </w:numPr>
      <w:tabs>
        <w:tab w:val="clear" w:pos="255"/>
        <w:tab w:val="left" w:pos="454"/>
      </w:tabs>
    </w:pPr>
  </w:style>
  <w:style w:type="numbering" w:customStyle="1" w:styleId="Flernivlista">
    <w:name w:val="Flernivålista"/>
    <w:uiPriority w:val="99"/>
    <w:rsid w:val="00455FFC"/>
    <w:pPr>
      <w:numPr>
        <w:numId w:val="3"/>
      </w:numPr>
    </w:pPr>
  </w:style>
  <w:style w:type="numbering" w:customStyle="1" w:styleId="Formatmall2">
    <w:name w:val="Formatmall2"/>
    <w:uiPriority w:val="99"/>
    <w:rsid w:val="00455FFC"/>
    <w:pPr>
      <w:numPr>
        <w:numId w:val="4"/>
      </w:numPr>
    </w:pPr>
  </w:style>
  <w:style w:type="paragraph" w:customStyle="1" w:styleId="RGstreck">
    <w:name w:val="RG streck"/>
    <w:basedOn w:val="RGrubrik4"/>
    <w:uiPriority w:val="2"/>
    <w:qFormat/>
    <w:rsid w:val="00AF61C3"/>
    <w:pPr>
      <w:pBdr>
        <w:bottom w:val="single" w:sz="4" w:space="4" w:color="A6A6A6"/>
      </w:pBdr>
      <w:spacing w:after="280"/>
    </w:pPr>
    <w:rPr>
      <w:iCs/>
      <w:sz w:val="24"/>
      <w:szCs w:val="32"/>
    </w:rPr>
  </w:style>
  <w:style w:type="paragraph" w:customStyle="1" w:styleId="RGrubrikutanfrinnehllsfrteckning">
    <w:name w:val="RG rubrik utanför innehållsförteckning"/>
    <w:basedOn w:val="RGrubrik1"/>
    <w:unhideWhenUsed/>
    <w:rsid w:val="00AF61C3"/>
    <w:pPr>
      <w:keepNext w:val="0"/>
      <w:outlineLvl w:val="9"/>
    </w:pPr>
    <w:rPr>
      <w:rFonts w:cs="Times New Roman"/>
      <w:bCs w:val="0"/>
      <w:kern w:val="0"/>
      <w:sz w:val="32"/>
      <w:szCs w:val="32"/>
    </w:rPr>
  </w:style>
  <w:style w:type="paragraph" w:styleId="Fotnotstext">
    <w:name w:val="footnote text"/>
    <w:basedOn w:val="Normal"/>
    <w:link w:val="FotnotstextChar"/>
    <w:uiPriority w:val="99"/>
    <w:semiHidden/>
    <w:rsid w:val="00F14EDD"/>
    <w:rPr>
      <w:rFonts w:ascii="Tahoma" w:eastAsiaTheme="minorHAnsi" w:hAnsi="Tahoma" w:cstheme="minorBidi"/>
      <w:sz w:val="14"/>
      <w:szCs w:val="20"/>
      <w:lang w:eastAsia="en-US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F14EDD"/>
    <w:rPr>
      <w:rFonts w:ascii="Tahoma" w:eastAsiaTheme="minorHAnsi" w:hAnsi="Tahoma" w:cstheme="minorBidi"/>
      <w:sz w:val="14"/>
      <w:lang w:eastAsia="en-US"/>
    </w:rPr>
  </w:style>
  <w:style w:type="character" w:styleId="Fotnotsreferens">
    <w:name w:val="footnote reference"/>
    <w:basedOn w:val="Standardstycketeckensnitt"/>
    <w:uiPriority w:val="99"/>
    <w:semiHidden/>
    <w:rsid w:val="00F14EDD"/>
    <w:rPr>
      <w:vertAlign w:val="superscript"/>
    </w:rPr>
  </w:style>
  <w:style w:type="paragraph" w:customStyle="1" w:styleId="RGbrdtextstyckelinje">
    <w:name w:val="RG brödtext styckelinje"/>
    <w:basedOn w:val="RGbrdtext"/>
    <w:uiPriority w:val="1"/>
    <w:semiHidden/>
    <w:unhideWhenUsed/>
    <w:rsid w:val="00391B6F"/>
    <w:pPr>
      <w:pBdr>
        <w:bottom w:val="single" w:sz="4" w:space="12" w:color="808080"/>
      </w:pBdr>
    </w:pPr>
  </w:style>
  <w:style w:type="paragraph" w:customStyle="1" w:styleId="Allmntstyckeformat">
    <w:name w:val="[Allmänt styckeformat]"/>
    <w:basedOn w:val="Normal"/>
    <w:uiPriority w:val="99"/>
    <w:rsid w:val="00E56621"/>
    <w:pPr>
      <w:autoSpaceDE w:val="0"/>
      <w:autoSpaceDN w:val="0"/>
      <w:adjustRightInd w:val="0"/>
      <w:spacing w:line="288" w:lineRule="auto"/>
      <w:textAlignment w:val="center"/>
    </w:pPr>
    <w:rPr>
      <w:rFonts w:ascii="Times New Roman" w:hAnsi="Times New Roman"/>
      <w:color w:val="000000"/>
    </w:rPr>
  </w:style>
  <w:style w:type="paragraph" w:customStyle="1" w:styleId="RGtabellrubrik">
    <w:name w:val="RG tabellrubrik"/>
    <w:basedOn w:val="RGfaktatext"/>
    <w:uiPriority w:val="2"/>
    <w:rsid w:val="00AF61C3"/>
    <w:rPr>
      <w:b/>
    </w:rPr>
  </w:style>
  <w:style w:type="paragraph" w:customStyle="1" w:styleId="RGrubrik4">
    <w:name w:val="RG rubrik 4"/>
    <w:basedOn w:val="RGfaktatext"/>
    <w:next w:val="RGbrdtext"/>
    <w:uiPriority w:val="3"/>
    <w:rsid w:val="00AF61C3"/>
    <w:pPr>
      <w:autoSpaceDE w:val="0"/>
      <w:autoSpaceDN w:val="0"/>
      <w:adjustRightInd w:val="0"/>
      <w:spacing w:before="40" w:after="20" w:line="240" w:lineRule="auto"/>
      <w:textAlignment w:val="center"/>
    </w:pPr>
    <w:rPr>
      <w:bCs/>
      <w:kern w:val="36"/>
      <w:sz w:val="20"/>
      <w:szCs w:val="20"/>
    </w:rPr>
  </w:style>
  <w:style w:type="paragraph" w:customStyle="1" w:styleId="RGrubrik5">
    <w:name w:val="RG rubrik 5"/>
    <w:basedOn w:val="RGrubrik4"/>
    <w:next w:val="RGbrdtext"/>
    <w:uiPriority w:val="4"/>
    <w:unhideWhenUsed/>
    <w:rsid w:val="00AF61C3"/>
    <w:rPr>
      <w:b/>
      <w:color w:val="3C3C3C"/>
      <w:sz w:val="18"/>
      <w:szCs w:val="18"/>
    </w:rPr>
  </w:style>
  <w:style w:type="paragraph" w:customStyle="1" w:styleId="RGrubrik6">
    <w:name w:val="RG rubrik 6"/>
    <w:basedOn w:val="RGrubrik4"/>
    <w:next w:val="RGbrdtext"/>
    <w:uiPriority w:val="4"/>
    <w:semiHidden/>
    <w:unhideWhenUsed/>
    <w:rsid w:val="00AF61C3"/>
    <w:rPr>
      <w:sz w:val="18"/>
      <w:szCs w:val="18"/>
    </w:rPr>
  </w:style>
  <w:style w:type="paragraph" w:customStyle="1" w:styleId="RGrubrik7">
    <w:name w:val="RG rubrik 7"/>
    <w:basedOn w:val="RGrubrik4"/>
    <w:next w:val="RGbrdtext"/>
    <w:uiPriority w:val="4"/>
    <w:semiHidden/>
    <w:unhideWhenUsed/>
    <w:rsid w:val="00AF61C3"/>
    <w:rPr>
      <w:i/>
      <w:sz w:val="18"/>
    </w:rPr>
  </w:style>
  <w:style w:type="paragraph" w:customStyle="1" w:styleId="RGsidfotfet">
    <w:name w:val="RG sidfot fet"/>
    <w:basedOn w:val="RGsidfot"/>
    <w:uiPriority w:val="2"/>
    <w:semiHidden/>
    <w:unhideWhenUsed/>
    <w:rsid w:val="00AF61C3"/>
    <w:rPr>
      <w:b/>
    </w:rPr>
  </w:style>
  <w:style w:type="paragraph" w:customStyle="1" w:styleId="RGtitelfethger">
    <w:name w:val="RG titel fet höger"/>
    <w:uiPriority w:val="2"/>
    <w:semiHidden/>
    <w:unhideWhenUsed/>
    <w:rsid w:val="00AF61C3"/>
    <w:pPr>
      <w:jc w:val="right"/>
    </w:pPr>
    <w:rPr>
      <w:rFonts w:ascii="Tahoma" w:hAnsi="Tahoma" w:cs="Tahoma"/>
      <w:b/>
      <w:color w:val="5A5A5A"/>
      <w:sz w:val="28"/>
      <w:szCs w:val="30"/>
    </w:rPr>
  </w:style>
  <w:style w:type="paragraph" w:customStyle="1" w:styleId="RGfaktatextpunktlista">
    <w:name w:val="RG faktatext punktlista"/>
    <w:basedOn w:val="RGfaktatext"/>
    <w:autoRedefine/>
    <w:qFormat/>
    <w:rsid w:val="00AF61C3"/>
    <w:pPr>
      <w:numPr>
        <w:numId w:val="14"/>
      </w:numPr>
      <w:autoSpaceDE w:val="0"/>
      <w:autoSpaceDN w:val="0"/>
      <w:adjustRightInd w:val="0"/>
      <w:spacing w:after="60" w:line="264" w:lineRule="auto"/>
      <w:ind w:left="227" w:hanging="227"/>
      <w:textAlignment w:val="center"/>
    </w:pPr>
  </w:style>
  <w:style w:type="paragraph" w:customStyle="1" w:styleId="RGhuvudrubrikhger">
    <w:name w:val="RG huvudrubrik höger"/>
    <w:basedOn w:val="RGhuvudrubrik"/>
    <w:semiHidden/>
    <w:unhideWhenUsed/>
    <w:rsid w:val="00AF61C3"/>
    <w:pPr>
      <w:framePr w:hSpace="142" w:wrap="around" w:hAnchor="margin" w:x="1" w:y="-1417"/>
      <w:jc w:val="right"/>
    </w:pPr>
    <w:rPr>
      <w:sz w:val="48"/>
    </w:rPr>
  </w:style>
  <w:style w:type="paragraph" w:customStyle="1" w:styleId="RGpunktlista">
    <w:name w:val="RG punktlista"/>
    <w:basedOn w:val="RGbrdtext"/>
    <w:uiPriority w:val="1"/>
    <w:qFormat/>
    <w:rsid w:val="00AF61C3"/>
    <w:pPr>
      <w:numPr>
        <w:numId w:val="15"/>
      </w:numPr>
      <w:tabs>
        <w:tab w:val="left" w:pos="255"/>
      </w:tabs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RegionGotland">
  <a:themeElements>
    <a:clrScheme name="RegionGotlandFarger">
      <a:dk1>
        <a:srgbClr val="7F7F7F"/>
      </a:dk1>
      <a:lt1>
        <a:srgbClr val="FFFFFF"/>
      </a:lt1>
      <a:dk2>
        <a:srgbClr val="464646"/>
      </a:dk2>
      <a:lt2>
        <a:srgbClr val="DCDCDC"/>
      </a:lt2>
      <a:accent1>
        <a:srgbClr val="009FE3"/>
      </a:accent1>
      <a:accent2>
        <a:srgbClr val="B2B2B2"/>
      </a:accent2>
      <a:accent3>
        <a:srgbClr val="E30613"/>
      </a:accent3>
      <a:accent4>
        <a:srgbClr val="95C11F"/>
      </a:accent4>
      <a:accent5>
        <a:srgbClr val="F89B00"/>
      </a:accent5>
      <a:accent6>
        <a:srgbClr val="A2007D"/>
      </a:accent6>
      <a:hlink>
        <a:srgbClr val="0074A5"/>
      </a:hlink>
      <a:folHlink>
        <a:srgbClr val="9B293C"/>
      </a:folHlink>
    </a:clrScheme>
    <a:fontScheme name="RegionGotlandPPT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/>
      <a:bodyPr vert="horz" lIns="0" tIns="0" rIns="0" bIns="0" rtlCol="0" anchor="b" anchorCtr="0">
        <a:normAutofit/>
      </a:bodyPr>
      <a:lstStyle>
        <a:defPPr marL="0" marR="0" indent="0" algn="l" defTabSz="914400" rtl="0" eaLnBrk="1" fontAlgn="auto" latinLnBrk="0" hangingPunct="1">
          <a:lnSpc>
            <a:spcPct val="100000"/>
          </a:lnSpc>
          <a:spcBef>
            <a:spcPct val="0"/>
          </a:spcBef>
          <a:spcAft>
            <a:spcPts val="0"/>
          </a:spcAft>
          <a:buClrTx/>
          <a:buSzTx/>
          <a:buFontTx/>
          <a:buNone/>
          <a:tabLst/>
          <a:defRPr kumimoji="0" sz="1050" b="0" i="0" u="none" strike="noStrike" kern="1200" cap="none" spc="0" normalizeH="0" baseline="0" noProof="0" dirty="0" smtClean="0">
            <a:ln>
              <a:noFill/>
            </a:ln>
            <a:solidFill>
              <a:schemeClr val="tx1"/>
            </a:solidFill>
            <a:effectLst/>
            <a:uLnTx/>
            <a:uFillTx/>
            <a:latin typeface="+mj-lt"/>
            <a:ea typeface="+mj-ea"/>
            <a:cs typeface="+mj-cs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12A55-BE6F-4A5B-A2A0-CE1149F1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D7BE43B7</Template>
  <TotalTime>9</TotalTime>
  <Pages>1</Pages>
  <Words>150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Rutin</vt:lpstr>
      <vt:lpstr>Ta facing exero eugait eugait, quisl et lorperit lum quis at, velit alit, qui bla feumsandre ex esent et vel ipsum er se mod e</vt:lpstr>
    </vt:vector>
  </TitlesOfParts>
  <Company>Gotlands Kommun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</dc:title>
  <dc:creator>Camilla Sandelin</dc:creator>
  <cp:lastModifiedBy>Camilla Sandelin</cp:lastModifiedBy>
  <cp:revision>2</cp:revision>
  <cp:lastPrinted>2014-12-18T09:35:00Z</cp:lastPrinted>
  <dcterms:created xsi:type="dcterms:W3CDTF">2020-02-12T09:08:00Z</dcterms:created>
  <dcterms:modified xsi:type="dcterms:W3CDTF">2020-02-12T09:21:00Z</dcterms:modified>
  <cp:category>[Förvaltning]</cp:category>
</cp:coreProperties>
</file>